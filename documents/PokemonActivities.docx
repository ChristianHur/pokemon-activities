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10150343"/>
        <w:docPartObj>
          <w:docPartGallery w:val="Cover Pages"/>
          <w:docPartUnique/>
        </w:docPartObj>
      </w:sdtPr>
      <w:sdtEndPr/>
      <w:sdtContent>
        <w:p w:rsidR="00ED52CC" w:rsidRDefault="00CD1E31">
          <w:r>
            <w:rPr>
              <w:noProof/>
            </w:rPr>
            <mc:AlternateContent>
              <mc:Choice Requires="wps">
                <w:drawing>
                  <wp:anchor distT="0" distB="0" distL="114300" distR="114300" simplePos="0" relativeHeight="251662336" behindDoc="0" locked="1" layoutInCell="1" allowOverlap="1">
                    <wp:simplePos x="0" y="0"/>
                    <wp:positionH relativeFrom="margin">
                      <wp:align>right</wp:align>
                    </wp:positionH>
                    <wp:positionV relativeFrom="page">
                      <wp:posOffset>1280160</wp:posOffset>
                    </wp:positionV>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52CC" w:rsidRDefault="00CD1E31">
                                <w:pPr>
                                  <w:pStyle w:val="Subtitle"/>
                                </w:pPr>
                                <w:r>
                                  <w:t xml:space="preserve">Version </w:t>
                                </w:r>
                                <w:r w:rsidR="002048C8">
                                  <w:t>1</w:t>
                                </w:r>
                              </w:p>
                              <w:sdt>
                                <w:sdtPr>
                                  <w:alias w:val="Date"/>
                                  <w:tag w:val=""/>
                                  <w:id w:val="602156663"/>
                                  <w:placeholder>
                                    <w:docPart w:val="CCB71E5C4B574312A4C99377CF0773D1"/>
                                  </w:placeholder>
                                  <w:dataBinding w:prefixMappings="xmlns:ns0='http://schemas.microsoft.com/office/2006/coverPageProps' " w:xpath="/ns0:CoverPageProperties[1]/ns0:PublishDate[1]" w:storeItemID="{55AF091B-3C7A-41E3-B477-F2FDAA23CFDA}"/>
                                  <w:date w:fullDate="2016-08-17T00:00:00Z">
                                    <w:dateFormat w:val="MMMM d, yyyy"/>
                                    <w:lid w:val="en-US"/>
                                    <w:storeMappedDataAs w:val="dateTime"/>
                                    <w:calendar w:val="gregorian"/>
                                  </w:date>
                                </w:sdtPr>
                                <w:sdtEndPr/>
                                <w:sdtContent>
                                  <w:p w:rsidR="00ED52CC" w:rsidRDefault="002048C8">
                                    <w:pPr>
                                      <w:pStyle w:val="Subtitle"/>
                                    </w:pPr>
                                    <w:r>
                                      <w:t>August 17, 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33" o:spid="_x0000_s1026" type="#_x0000_t202" alt="Version number and date" style="position:absolute;left:0;text-align:left;margin-left:237.05pt;margin-top:100.8pt;width:288.25pt;height:287.5pt;z-index:251662336;visibility:visible;mso-wrap-style:square;mso-width-percent:471;mso-height-percent:363;mso-wrap-distance-left:9pt;mso-wrap-distance-top:0;mso-wrap-distance-right:9pt;mso-wrap-distance-bottom:0;mso-position-horizontal:right;mso-position-horizontal-relative:margin;mso-position-vertical:absolute;mso-position-vertical-relative:page;mso-width-percent:47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" filled="f" stroked="f" strokeweight=".5pt">
                    <v:textbox style="mso-fit-shape-to-text:t" inset="0,0,0,0">
                      <w:txbxContent>
                        <w:p w:rsidR="00ED52CC" w:rsidRDefault="00CD1E31">
                          <w:pPr>
                            <w:pStyle w:val="Subtitle"/>
                          </w:pPr>
                          <w:r>
                            <w:t xml:space="preserve">Version </w:t>
                          </w:r>
                          <w:r w:rsidR="002048C8">
                            <w:t>1</w:t>
                          </w:r>
                        </w:p>
                        <w:sdt>
                          <w:sdtPr>
                            <w:alias w:val="Date"/>
                            <w:tag w:val=""/>
                            <w:id w:val="602156663"/>
                            <w:placeholder>
                              <w:docPart w:val="CCB71E5C4B574312A4C99377CF0773D1"/>
                            </w:placeholder>
                            <w:dataBinding w:prefixMappings="xmlns:ns0='http://schemas.microsoft.com/office/2006/coverPageProps' " w:xpath="/ns0:CoverPageProperties[1]/ns0:PublishDate[1]" w:storeItemID="{55AF091B-3C7A-41E3-B477-F2FDAA23CFDA}"/>
                            <w:date w:fullDate="2016-08-17T00:00:00Z">
                              <w:dateFormat w:val="MMMM d, yyyy"/>
                              <w:lid w:val="en-US"/>
                              <w:storeMappedDataAs w:val="dateTime"/>
                              <w:calendar w:val="gregorian"/>
                            </w:date>
                          </w:sdtPr>
                          <w:sdtEndPr/>
                          <w:sdtContent>
                            <w:p w:rsidR="00ED52CC" w:rsidRDefault="002048C8">
                              <w:pPr>
                                <w:pStyle w:val="Subtitle"/>
                              </w:pPr>
                              <w:r>
                                <w:t>August 17, 2016</w:t>
                              </w:r>
                            </w:p>
                          </w:sdtContent>
                        </w:sdt>
                      </w:txbxContent>
                    </v:textbox>
                    <w10:wrap type="square" anchorx="margin" anchory="page"/>
                    <w10:anchorlock/>
                  </v:shape>
                </w:pict>
              </mc:Fallback>
            </mc:AlternateContent>
          </w:r>
          <w:r>
            <w:rPr>
              <w:noProof/>
            </w:rPr>
            <mc:AlternateContent>
              <mc:Choice Requires="wps">
                <w:drawing>
                  <wp:anchor distT="0" distB="0" distL="114300" distR="114300" simplePos="0" relativeHeight="251661312" behindDoc="0" locked="1" layoutInCell="1" allowOverlap="1">
                    <wp:simplePos x="0" y="0"/>
                    <wp:positionH relativeFrom="margin">
                      <wp:posOffset>2273935</wp:posOffset>
                    </wp:positionH>
                    <wp:positionV relativeFrom="page">
                      <wp:posOffset>7289165</wp:posOffset>
                    </wp:positionV>
                    <wp:extent cx="5753100" cy="1860550"/>
                    <wp:effectExtent l="0" t="0" r="0" b="635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186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00E0F" w:rsidRPr="00700E0F" w:rsidRDefault="00700E0F">
                                <w:pPr>
                                  <w:pStyle w:val="Contactinfo"/>
                                  <w:rPr>
                                    <w:sz w:val="32"/>
                                  </w:rPr>
                                </w:pPr>
                                <w:r w:rsidRPr="00700E0F">
                                  <w:rPr>
                                    <w:sz w:val="32"/>
                                  </w:rPr>
                                  <w:t>FINAL PROJECT</w:t>
                                </w:r>
                              </w:p>
                              <w:p w:rsidR="00700E0F" w:rsidRDefault="00700E0F">
                                <w:pPr>
                                  <w:pStyle w:val="Contactinfo"/>
                                </w:pPr>
                                <w:r>
                                  <w:t>METCS 701 RINCH INTERNET APPLICATIONS</w:t>
                                </w:r>
                              </w:p>
                              <w:p w:rsidR="00700E0F" w:rsidRDefault="00700E0F" w:rsidP="00700E0F">
                                <w:pPr>
                                  <w:pStyle w:val="Contactinfo"/>
                                </w:pPr>
                                <w:r>
                                  <w:t>PR</w:t>
                                </w:r>
                                <w:r>
                                  <w:t>E</w:t>
                                </w:r>
                                <w:r>
                                  <w:t>SENTED by: CHRISTIAN HUR</w:t>
                                </w:r>
                              </w:p>
                              <w:p w:rsidR="00700E0F" w:rsidRDefault="00700E0F">
                                <w:pPr>
                                  <w:pStyle w:val="Contactinfo"/>
                                </w:pPr>
                                <w:r>
                                  <w:t>FACILITATED BY:  HARSH PALEJA</w:t>
                                </w:r>
                              </w:p>
                              <w:p w:rsidR="00700E0F" w:rsidRDefault="00700E0F">
                                <w:pPr>
                                  <w:pStyle w:val="Contactinfo"/>
                                </w:pPr>
                                <w:r>
                                  <w:t>PROFESSOR:  SURESH KALATHUR</w:t>
                                </w:r>
                              </w:p>
                              <w:p w:rsidR="00700E0F" w:rsidRDefault="00700E0F">
                                <w:pPr>
                                  <w:pStyle w:val="Contactinfo"/>
                                </w:pPr>
                                <w:r>
                                  <w:t>BOSTON UNIVERSITY</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0</wp14:pctHeight>
                    </wp14:sizeRelV>
                  </wp:anchor>
                </w:drawing>
              </mc:Choice>
              <mc:Fallback>
                <w:pict>
                  <v:shape id="Text Box 35" o:spid="_x0000_s1027" type="#_x0000_t202" alt="Presenter, company name and address" style="position:absolute;left:0;text-align:left;margin-left:179.05pt;margin-top:573.95pt;width:453pt;height:146.5pt;z-index:251661312;visibility:visible;mso-wrap-style:square;mso-width-percent:471;mso-height-percent:0;mso-wrap-distance-left:9pt;mso-wrap-distance-top:0;mso-wrap-distance-right:9pt;mso-wrap-distance-bottom:0;mso-position-horizontal:absolute;mso-position-horizontal-relative:margin;mso-position-vertical:absolute;mso-position-vertical-relative:page;mso-width-percent:47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" filled="f" stroked="f" strokeweight=".5pt">
                    <v:textbox inset="0,0,0,0">
                      <w:txbxContent>
                        <w:p w:rsidR="00700E0F" w:rsidRPr="00700E0F" w:rsidRDefault="00700E0F">
                          <w:pPr>
                            <w:pStyle w:val="Contactinfo"/>
                            <w:rPr>
                              <w:sz w:val="32"/>
                            </w:rPr>
                          </w:pPr>
                          <w:r w:rsidRPr="00700E0F">
                            <w:rPr>
                              <w:sz w:val="32"/>
                            </w:rPr>
                            <w:t>FINAL PROJECT</w:t>
                          </w:r>
                        </w:p>
                        <w:p w:rsidR="00700E0F" w:rsidRDefault="00700E0F">
                          <w:pPr>
                            <w:pStyle w:val="Contactinfo"/>
                          </w:pPr>
                          <w:r>
                            <w:t>METCS 701 RINCH INTERNET APPLICATIONS</w:t>
                          </w:r>
                        </w:p>
                        <w:p w:rsidR="00700E0F" w:rsidRDefault="00700E0F" w:rsidP="00700E0F">
                          <w:pPr>
                            <w:pStyle w:val="Contactinfo"/>
                          </w:pPr>
                          <w:r>
                            <w:t>PR</w:t>
                          </w:r>
                          <w:r>
                            <w:t>E</w:t>
                          </w:r>
                          <w:r>
                            <w:t>SENTED by: CHRISTIAN HUR</w:t>
                          </w:r>
                        </w:p>
                        <w:p w:rsidR="00700E0F" w:rsidRDefault="00700E0F">
                          <w:pPr>
                            <w:pStyle w:val="Contactinfo"/>
                          </w:pPr>
                          <w:r>
                            <w:t>FACILITATED BY:  HARSH PALEJA</w:t>
                          </w:r>
                        </w:p>
                        <w:p w:rsidR="00700E0F" w:rsidRDefault="00700E0F">
                          <w:pPr>
                            <w:pStyle w:val="Contactinfo"/>
                          </w:pPr>
                          <w:r>
                            <w:t>PROFESSOR:  SURESH KALATHUR</w:t>
                          </w:r>
                        </w:p>
                        <w:p w:rsidR="00700E0F" w:rsidRDefault="00700E0F">
                          <w:pPr>
                            <w:pStyle w:val="Contactinfo"/>
                          </w:pPr>
                          <w:r>
                            <w:t>BOSTON UNIVERSITY</w:t>
                          </w:r>
                        </w:p>
                      </w:txbxContent>
                    </v:textbox>
                    <w10:wrap type="square" anchorx="margin" anchory="page"/>
                    <w10:anchorlock/>
                  </v:shape>
                </w:pict>
              </mc:Fallback>
            </mc:AlternateContent>
          </w:r>
          <w:r>
            <w:rPr>
              <w:noProof/>
            </w:rPr>
            <mc:AlternateContent>
              <mc:Choice Requires="wps">
                <w:drawing>
                  <wp:anchor distT="0" distB="0" distL="114300" distR="114300" simplePos="0" relativeHeight="251660288" behindDoc="0" locked="1" layoutInCell="1" allowOverlap="1">
                    <wp:simplePos x="0" y="0"/>
                    <wp:positionH relativeFrom="margin">
                      <wp:align>right</wp:align>
                    </wp:positionH>
                    <wp:positionV relativeFrom="page">
                      <wp:posOffset>3935730</wp:posOffset>
                    </wp:positionV>
                    <wp:extent cx="5522595" cy="3132455"/>
                    <wp:effectExtent l="0" t="0" r="1905" b="10795"/>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595" cy="3132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52CC" w:rsidRDefault="002048C8">
                                <w:pPr>
                                  <w:pStyle w:val="Log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87.85pt;height:94.6pt">
                                      <v:imagedata r:id="rId9" o:title="poke_2Dlogo"/>
                                    </v:shape>
                                  </w:pict>
                                </w:r>
                              </w:p>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ED52CC" w:rsidRDefault="002048C8">
                                    <w:pPr>
                                      <w:pStyle w:val="Title"/>
                                    </w:pPr>
                                    <w:r>
                                      <w:t>POKEMON ACTIVITIES</w:t>
                                    </w:r>
                                  </w:p>
                                </w:sdtContent>
                              </w:sdt>
                              <w:p w:rsidR="001F201F" w:rsidRPr="001F201F" w:rsidRDefault="001F201F" w:rsidP="001F201F">
                                <w:pPr>
                                  <w:jc w:val="right"/>
                                  <w:rPr>
                                    <w:sz w:val="40"/>
                                  </w:rPr>
                                </w:pPr>
                                <w:r w:rsidRPr="001F201F">
                                  <w:rPr>
                                    <w:sz w:val="40"/>
                                  </w:rPr>
                                  <w:t>Catch’em All</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alt="Title and subtitle" style="position:absolute;left:0;text-align:left;margin-left:383.65pt;margin-top:309.9pt;width:434.85pt;height:246.6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" filled="f" stroked="f" strokeweight=".5pt">
                    <v:textbox inset="0,0,0,0">
                      <w:txbxContent>
                        <w:p w:rsidR="00ED52CC" w:rsidRDefault="002048C8">
                          <w:pPr>
                            <w:pStyle w:val="Logo"/>
                          </w:pPr>
                          <w:r>
                            <w:rPr>
                              <w:noProof/>
                            </w:rPr>
                            <w:pict>
                              <v:shape id="_x0000_i1030" type="#_x0000_t75" style="width:187.85pt;height:94.6pt">
                                <v:imagedata r:id="rId9" o:title="poke_2Dlogo"/>
                              </v:shape>
                            </w:pict>
                          </w:r>
                        </w:p>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ED52CC" w:rsidRDefault="002048C8">
                              <w:pPr>
                                <w:pStyle w:val="Title"/>
                              </w:pPr>
                              <w:r>
                                <w:t>POKEMON ACTIVITIES</w:t>
                              </w:r>
                            </w:p>
                          </w:sdtContent>
                        </w:sdt>
                        <w:p w:rsidR="001F201F" w:rsidRPr="001F201F" w:rsidRDefault="001F201F" w:rsidP="001F201F">
                          <w:pPr>
                            <w:jc w:val="right"/>
                            <w:rPr>
                              <w:sz w:val="40"/>
                            </w:rPr>
                          </w:pPr>
                          <w:r w:rsidRPr="001F201F">
                            <w:rPr>
                              <w:sz w:val="40"/>
                            </w:rPr>
                            <w:t>Catch’em All</w:t>
                          </w:r>
                        </w:p>
                      </w:txbxContent>
                    </v:textbox>
                    <w10:wrap type="square" anchorx="margin" anchory="page"/>
                    <w10:anchorlock/>
                  </v:shape>
                </w:pict>
              </mc:Fallback>
            </mc:AlternateContent>
          </w:r>
          <w:r>
            <w:br w:type="page"/>
          </w:r>
          <w:bookmarkStart w:id="0" w:name="_GoBack"/>
          <w:r>
            <w:rPr>
              <w:noProof/>
            </w:rPr>
            <mc:AlternateContent>
              <mc:Choice Requires="wpg">
                <w:drawing>
                  <wp:anchor distT="0" distB="0" distL="114300" distR="114300" simplePos="0" relativeHeight="251664384" behindDoc="0" locked="1"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32FE1D3" id="Group 38" o:spid="_x0000_s1026" alt="Decorative sidebar" style="position:absolute;margin-left:0;margin-top:0;width:18pt;height:10in;z-index:25166438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ZnI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Ao1ZnI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dd8047 [32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" fillcolor="#94b6d2 [3204]" stroked="f" strokeweight="1pt">
                      <v:path arrowok="t"/>
                      <o:lock v:ext="edit" aspectratio="t"/>
                    </v:rect>
                    <w10:wrap anchorx="page" anchory="page"/>
                    <w10:anchorlock/>
                  </v:group>
                </w:pict>
              </mc:Fallback>
            </mc:AlternateContent>
          </w:r>
        </w:p>
        <w:bookmarkEnd w:id="0" w:displacedByCustomXml="next"/>
      </w:sdtContent>
    </w:sdt>
    <w:sdt>
      <w:sdtPr>
        <w:alias w:val="Title"/>
        <w:tag w:val=""/>
        <w:id w:val="-90701298"/>
        <w:dataBinding w:prefixMappings="xmlns:ns0='http://purl.org/dc/elements/1.1/' xmlns:ns1='http://schemas.openxmlformats.org/package/2006/metadata/core-properties' " w:xpath="/ns1:coreProperties[1]/ns0:title[1]" w:storeItemID="{6C3C8BC8-F283-45AE-878A-BAB7291924A1}"/>
        <w:text/>
      </w:sdtPr>
      <w:sdtEndPr/>
      <w:sdtContent>
        <w:p w:rsidR="00ED52CC" w:rsidRDefault="002048C8">
          <w:pPr>
            <w:pStyle w:val="Heading1"/>
          </w:pPr>
          <w:r>
            <w:t>POKEMON ACTIVITIES</w:t>
          </w:r>
        </w:p>
      </w:sdtContent>
    </w:sdt>
    <w:p w:rsidR="00ED52CC" w:rsidRDefault="00ED52CC"/>
    <w:p w:rsidR="00ED52CC" w:rsidRDefault="002048C8">
      <w:pPr>
        <w:pStyle w:val="Heading2"/>
      </w:pPr>
      <w:r>
        <w:t>PROJECT</w:t>
      </w:r>
      <w:r w:rsidR="00CD1E31">
        <w:t xml:space="preserve"> Overview</w:t>
      </w:r>
    </w:p>
    <w:tbl>
      <w:tblPr>
        <w:tblStyle w:val="GridTable1Light-Accent2"/>
        <w:tblW w:w="5000" w:type="pct"/>
        <w:tblCellMar>
          <w:left w:w="0" w:type="dxa"/>
          <w:right w:w="0" w:type="dxa"/>
        </w:tblCellMar>
        <w:tblLook w:val="04A0" w:firstRow="1" w:lastRow="0" w:firstColumn="1" w:lastColumn="0" w:noHBand="0" w:noVBand="1"/>
        <w:tblDescription w:val="Plan overview"/>
      </w:tblPr>
      <w:tblGrid>
        <w:gridCol w:w="2465"/>
        <w:gridCol w:w="6895"/>
      </w:tblGrid>
      <w:tr w:rsidR="00ED52CC" w:rsidTr="00ED52C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65" w:type="dxa"/>
            <w:tcBorders>
              <w:top w:val="nil"/>
              <w:left w:val="nil"/>
            </w:tcBorders>
            <w:vAlign w:val="bottom"/>
          </w:tcPr>
          <w:p w:rsidR="00ED52CC" w:rsidRDefault="002048C8">
            <w:r>
              <w:t>Name</w:t>
            </w:r>
            <w:r w:rsidR="00CD1E31">
              <w:t>:</w:t>
            </w:r>
          </w:p>
        </w:tc>
        <w:tc>
          <w:tcPr>
            <w:tcW w:w="6895" w:type="dxa"/>
            <w:tcBorders>
              <w:top w:val="nil"/>
              <w:right w:val="nil"/>
            </w:tcBorders>
            <w:vAlign w:val="bottom"/>
          </w:tcPr>
          <w:p w:rsidR="00ED52CC" w:rsidRDefault="002048C8">
            <w:pPr>
              <w:cnfStyle w:val="100000000000" w:firstRow="1" w:lastRow="0" w:firstColumn="0" w:lastColumn="0" w:oddVBand="0" w:evenVBand="0" w:oddHBand="0" w:evenHBand="0" w:firstRowFirstColumn="0" w:firstRowLastColumn="0" w:lastRowFirstColumn="0" w:lastRowLastColumn="0"/>
            </w:pPr>
            <w:r>
              <w:t>Pokeman Activities</w:t>
            </w:r>
          </w:p>
        </w:tc>
      </w:tr>
      <w:tr w:rsidR="00ED52CC" w:rsidTr="00ED52CC">
        <w:tc>
          <w:tcPr>
            <w:cnfStyle w:val="001000000000" w:firstRow="0" w:lastRow="0" w:firstColumn="1" w:lastColumn="0" w:oddVBand="0" w:evenVBand="0" w:oddHBand="0" w:evenHBand="0" w:firstRowFirstColumn="0" w:firstRowLastColumn="0" w:lastRowFirstColumn="0" w:lastRowLastColumn="0"/>
            <w:tcW w:w="2465" w:type="dxa"/>
            <w:tcBorders>
              <w:left w:val="nil"/>
            </w:tcBorders>
          </w:tcPr>
          <w:p w:rsidR="00ED52CC" w:rsidRDefault="002048C8">
            <w:r>
              <w:t>URL</w:t>
            </w:r>
            <w:r w:rsidR="00CD1E31">
              <w:t>:</w:t>
            </w:r>
          </w:p>
        </w:tc>
        <w:tc>
          <w:tcPr>
            <w:tcW w:w="6895" w:type="dxa"/>
            <w:tcBorders>
              <w:right w:val="nil"/>
            </w:tcBorders>
          </w:tcPr>
          <w:p w:rsidR="00ED52CC" w:rsidRDefault="002048C8">
            <w:pPr>
              <w:cnfStyle w:val="000000000000" w:firstRow="0" w:lastRow="0" w:firstColumn="0" w:lastColumn="0" w:oddVBand="0" w:evenVBand="0" w:oddHBand="0" w:evenHBand="0" w:firstRowFirstColumn="0" w:firstRowLastColumn="0" w:lastRowFirstColumn="0" w:lastRowLastColumn="0"/>
            </w:pPr>
            <w:r>
              <w:t>N/A</w:t>
            </w:r>
          </w:p>
        </w:tc>
      </w:tr>
      <w:tr w:rsidR="00ED52CC" w:rsidTr="00ED52CC">
        <w:tc>
          <w:tcPr>
            <w:cnfStyle w:val="001000000000" w:firstRow="0" w:lastRow="0" w:firstColumn="1" w:lastColumn="0" w:oddVBand="0" w:evenVBand="0" w:oddHBand="0" w:evenHBand="0" w:firstRowFirstColumn="0" w:firstRowLastColumn="0" w:lastRowFirstColumn="0" w:lastRowLastColumn="0"/>
            <w:tcW w:w="2465" w:type="dxa"/>
            <w:tcBorders>
              <w:left w:val="nil"/>
            </w:tcBorders>
          </w:tcPr>
          <w:p w:rsidR="00ED52CC" w:rsidRDefault="00D00558">
            <w:r>
              <w:t xml:space="preserve">Web </w:t>
            </w:r>
            <w:r w:rsidR="002048C8">
              <w:t>Technologies</w:t>
            </w:r>
            <w:r w:rsidR="00CD1E31">
              <w:t>:</w:t>
            </w:r>
          </w:p>
        </w:tc>
        <w:tc>
          <w:tcPr>
            <w:tcW w:w="6895" w:type="dxa"/>
            <w:tcBorders>
              <w:right w:val="nil"/>
            </w:tcBorders>
          </w:tcPr>
          <w:p w:rsidR="00ED52CC" w:rsidRDefault="002048C8">
            <w:pPr>
              <w:cnfStyle w:val="000000000000" w:firstRow="0" w:lastRow="0" w:firstColumn="0" w:lastColumn="0" w:oddVBand="0" w:evenVBand="0" w:oddHBand="0" w:evenHBand="0" w:firstRowFirstColumn="0" w:firstRowLastColumn="0" w:lastRowFirstColumn="0" w:lastRowLastColumn="0"/>
            </w:pPr>
            <w:r>
              <w:t>HTML5, CSS3, JavaScript, DOM, JSON, JSONP</w:t>
            </w:r>
            <w:r w:rsidR="00D00558">
              <w:t>, Local Storage, XML</w:t>
            </w:r>
            <w:r w:rsidR="009068CE">
              <w:t xml:space="preserve">, </w:t>
            </w:r>
            <w:r w:rsidR="009068CE">
              <w:t>Google maps API,</w:t>
            </w:r>
            <w:r w:rsidR="009068CE">
              <w:t xml:space="preserve"> Geolocation, Drag and Drop</w:t>
            </w:r>
          </w:p>
        </w:tc>
      </w:tr>
      <w:tr w:rsidR="00ED52CC" w:rsidTr="00ED52CC">
        <w:tc>
          <w:tcPr>
            <w:cnfStyle w:val="001000000000" w:firstRow="0" w:lastRow="0" w:firstColumn="1" w:lastColumn="0" w:oddVBand="0" w:evenVBand="0" w:oddHBand="0" w:evenHBand="0" w:firstRowFirstColumn="0" w:firstRowLastColumn="0" w:lastRowFirstColumn="0" w:lastRowLastColumn="0"/>
            <w:tcW w:w="2465" w:type="dxa"/>
            <w:tcBorders>
              <w:left w:val="nil"/>
            </w:tcBorders>
          </w:tcPr>
          <w:p w:rsidR="00ED52CC" w:rsidRDefault="00ED52CC"/>
        </w:tc>
        <w:tc>
          <w:tcPr>
            <w:tcW w:w="6895" w:type="dxa"/>
            <w:tcBorders>
              <w:right w:val="nil"/>
            </w:tcBorders>
          </w:tcPr>
          <w:p w:rsidR="00ED52CC" w:rsidRDefault="00ED52CC">
            <w:pPr>
              <w:cnfStyle w:val="000000000000" w:firstRow="0" w:lastRow="0" w:firstColumn="0" w:lastColumn="0" w:oddVBand="0" w:evenVBand="0" w:oddHBand="0" w:evenHBand="0" w:firstRowFirstColumn="0" w:firstRowLastColumn="0" w:lastRowFirstColumn="0" w:lastRowLastColumn="0"/>
            </w:pPr>
          </w:p>
        </w:tc>
      </w:tr>
    </w:tbl>
    <w:p w:rsidR="00ED52CC" w:rsidRDefault="002048C8">
      <w:pPr>
        <w:pStyle w:val="Heading2"/>
      </w:pPr>
      <w:r>
        <w:t>DESCRIPTION</w:t>
      </w:r>
    </w:p>
    <w:p w:rsidR="00ED52CC" w:rsidRDefault="002048C8">
      <w:r>
        <w:t xml:space="preserve">The main objective of this project is purely for entertainment.  The project is composed of three different Google maps:  </w:t>
      </w:r>
      <w:r w:rsidR="00BB3904">
        <w:t>H</w:t>
      </w:r>
      <w:r>
        <w:t xml:space="preserve">ome, </w:t>
      </w:r>
      <w:r w:rsidR="00BB3904">
        <w:t>N</w:t>
      </w:r>
      <w:r>
        <w:t xml:space="preserve">ew </w:t>
      </w:r>
      <w:r w:rsidR="00BB3904">
        <w:t>C</w:t>
      </w:r>
      <w:r>
        <w:t xml:space="preserve">atch, </w:t>
      </w:r>
      <w:r w:rsidR="00BB3904">
        <w:t>C</w:t>
      </w:r>
      <w:r>
        <w:t xml:space="preserve">atch’em </w:t>
      </w:r>
      <w:r w:rsidR="00BB3904">
        <w:t>A</w:t>
      </w:r>
      <w:r>
        <w:t xml:space="preserve">ll.  The </w:t>
      </w:r>
      <w:r w:rsidR="00BB3904">
        <w:t>H</w:t>
      </w:r>
      <w:r>
        <w:t xml:space="preserve">ome map displays custom markers of all the Pokemons captured.  The </w:t>
      </w:r>
      <w:r w:rsidR="00BB3904">
        <w:t>N</w:t>
      </w:r>
      <w:r>
        <w:t xml:space="preserve">ew </w:t>
      </w:r>
      <w:r w:rsidR="00BB3904">
        <w:t>C</w:t>
      </w:r>
      <w:r>
        <w:t xml:space="preserve">atch allows a user to upload their newest catch.  The </w:t>
      </w:r>
      <w:r w:rsidR="00BB3904">
        <w:t>C</w:t>
      </w:r>
      <w:r>
        <w:t xml:space="preserve">atch’em </w:t>
      </w:r>
      <w:r w:rsidR="00BB3904">
        <w:t>A</w:t>
      </w:r>
      <w:r>
        <w:t>ll map allows the users to catch as many Pokemon on the map as they can.</w:t>
      </w:r>
    </w:p>
    <w:p w:rsidR="00D00558" w:rsidRDefault="00D00558" w:rsidP="00D00558">
      <w:r>
        <w:t xml:space="preserve">The </w:t>
      </w:r>
      <w:r>
        <w:t xml:space="preserve">Web </w:t>
      </w:r>
      <w:r>
        <w:t xml:space="preserve">technologies used in this project are </w:t>
      </w:r>
      <w:r>
        <w:t xml:space="preserve">mainly </w:t>
      </w:r>
      <w:r>
        <w:t>comprised of HTML5</w:t>
      </w:r>
      <w:r>
        <w:t xml:space="preserve">, </w:t>
      </w:r>
      <w:r>
        <w:t>CSS3</w:t>
      </w:r>
      <w:r>
        <w:t xml:space="preserve">, </w:t>
      </w:r>
      <w:r>
        <w:t>JavaScript</w:t>
      </w:r>
      <w:r>
        <w:t xml:space="preserve">, Local Storage, and the Google maps API.  </w:t>
      </w:r>
      <w:r>
        <w:t xml:space="preserve">This project is built </w:t>
      </w:r>
      <w:r w:rsidR="00BB3904">
        <w:t xml:space="preserve">heavily in JavaScript, </w:t>
      </w:r>
      <w:r>
        <w:t>JSON/AJAX APIs</w:t>
      </w:r>
      <w:r w:rsidR="00BB3904">
        <w:t>, and Google Maps</w:t>
      </w:r>
      <w:r>
        <w:t>.</w:t>
      </w:r>
    </w:p>
    <w:p w:rsidR="004E1D9C" w:rsidRDefault="004E1D9C">
      <w:pPr>
        <w:spacing w:before="0" w:after="240" w:line="252" w:lineRule="auto"/>
        <w:ind w:left="0" w:right="0"/>
        <w:rPr>
          <w:rFonts w:asciiTheme="majorHAnsi" w:eastAsiaTheme="majorEastAsia" w:hAnsiTheme="majorHAnsi" w:cstheme="majorBidi"/>
          <w:b/>
          <w:bCs/>
          <w:caps/>
          <w:color w:val="DD8047" w:themeColor="accent2"/>
          <w:spacing w:val="20"/>
          <w:sz w:val="24"/>
          <w:szCs w:val="24"/>
        </w:rPr>
      </w:pPr>
      <w:r>
        <w:br w:type="page"/>
      </w:r>
    </w:p>
    <w:p w:rsidR="00ED52CC" w:rsidRDefault="00BB3904">
      <w:pPr>
        <w:pStyle w:val="Heading2"/>
      </w:pPr>
      <w:r>
        <w:lastRenderedPageBreak/>
        <w:t>HOME</w:t>
      </w:r>
      <w:r w:rsidR="00D00558">
        <w:t xml:space="preserve"> MAP (index.html)</w:t>
      </w:r>
    </w:p>
    <w:p w:rsidR="002048C8" w:rsidRDefault="00D00558" w:rsidP="002048C8">
      <w:r>
        <w:t xml:space="preserve">The user is presented with the </w:t>
      </w:r>
      <w:r w:rsidR="00BB3904">
        <w:t>Home Map</w:t>
      </w:r>
      <w:r>
        <w:t xml:space="preserve">.  There are very little user interactions on this map.  </w:t>
      </w:r>
    </w:p>
    <w:p w:rsidR="004E1D9C" w:rsidRDefault="004E1D9C" w:rsidP="002048C8">
      <w:r>
        <w:rPr>
          <w:noProof/>
        </w:rPr>
        <w:drawing>
          <wp:inline distT="0" distB="0" distL="0" distR="0">
            <wp:extent cx="4524292" cy="294562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ng"/>
                    <pic:cNvPicPr/>
                  </pic:nvPicPr>
                  <pic:blipFill>
                    <a:blip r:embed="rId10"/>
                    <a:stretch>
                      <a:fillRect/>
                    </a:stretch>
                  </pic:blipFill>
                  <pic:spPr>
                    <a:xfrm>
                      <a:off x="0" y="0"/>
                      <a:ext cx="4538477" cy="2954859"/>
                    </a:xfrm>
                    <a:prstGeom prst="rect">
                      <a:avLst/>
                    </a:prstGeom>
                  </pic:spPr>
                </pic:pic>
              </a:graphicData>
            </a:graphic>
          </wp:inline>
        </w:drawing>
      </w:r>
    </w:p>
    <w:p w:rsidR="004E1D9C" w:rsidRDefault="004E1D9C" w:rsidP="002048C8">
      <w:r>
        <w:t>The user can click on any of the Pokemon icons on the map to display the InfoWindow about the Pokemon.  Information includes the name, coordinates it was caught, date it was caught, and the image of the Pokemon.  Click anywhere on the map or click another Pokemon marker to close the current InfoWindow.</w:t>
      </w:r>
    </w:p>
    <w:p w:rsidR="004E1D9C" w:rsidRDefault="004E1D9C" w:rsidP="002048C8">
      <w:r>
        <w:rPr>
          <w:noProof/>
        </w:rPr>
        <w:drawing>
          <wp:inline distT="0" distB="0" distL="0" distR="0">
            <wp:extent cx="2669572" cy="22343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window.png"/>
                    <pic:cNvPicPr/>
                  </pic:nvPicPr>
                  <pic:blipFill>
                    <a:blip r:embed="rId11"/>
                    <a:stretch>
                      <a:fillRect/>
                    </a:stretch>
                  </pic:blipFill>
                  <pic:spPr>
                    <a:xfrm>
                      <a:off x="0" y="0"/>
                      <a:ext cx="2682320" cy="2244986"/>
                    </a:xfrm>
                    <a:prstGeom prst="rect">
                      <a:avLst/>
                    </a:prstGeom>
                  </pic:spPr>
                </pic:pic>
              </a:graphicData>
            </a:graphic>
          </wp:inline>
        </w:drawing>
      </w:r>
    </w:p>
    <w:p w:rsidR="004E1D9C" w:rsidRDefault="004E1D9C">
      <w:pPr>
        <w:spacing w:before="0" w:after="240" w:line="252" w:lineRule="auto"/>
        <w:ind w:left="0" w:right="0"/>
        <w:rPr>
          <w:rFonts w:asciiTheme="majorHAnsi" w:eastAsiaTheme="majorEastAsia" w:hAnsiTheme="majorHAnsi" w:cstheme="majorBidi"/>
          <w:b/>
          <w:bCs/>
          <w:caps/>
          <w:color w:val="DD8047" w:themeColor="accent2"/>
          <w:spacing w:val="20"/>
          <w:sz w:val="24"/>
          <w:szCs w:val="24"/>
        </w:rPr>
      </w:pPr>
      <w:r>
        <w:br w:type="page"/>
      </w:r>
    </w:p>
    <w:p w:rsidR="00D00558" w:rsidRDefault="00D00558" w:rsidP="00D00558">
      <w:pPr>
        <w:pStyle w:val="Heading2"/>
      </w:pPr>
      <w:r>
        <w:lastRenderedPageBreak/>
        <w:t>NEW CATCH</w:t>
      </w:r>
      <w:r>
        <w:t xml:space="preserve"> (</w:t>
      </w:r>
      <w:r>
        <w:t>newcatch.html</w:t>
      </w:r>
      <w:r>
        <w:t>)</w:t>
      </w:r>
    </w:p>
    <w:p w:rsidR="0080363F" w:rsidRDefault="00D00558" w:rsidP="00D00558">
      <w:r>
        <w:t xml:space="preserve">The user is presented with </w:t>
      </w:r>
      <w:r>
        <w:t>a new map</w:t>
      </w:r>
      <w:r>
        <w:t xml:space="preserve">.  </w:t>
      </w:r>
      <w:r w:rsidR="0080363F">
        <w:t>To the right of this map is an overlay button which toggles to show and hide all captured Pokemons on the map.</w:t>
      </w:r>
    </w:p>
    <w:p w:rsidR="004E1D9C" w:rsidRDefault="004E1D9C" w:rsidP="00D00558">
      <w:r>
        <w:rPr>
          <w:noProof/>
        </w:rPr>
        <w:drawing>
          <wp:inline distT="0" distB="0" distL="0" distR="0">
            <wp:extent cx="4524292" cy="2655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owhideall.png"/>
                    <pic:cNvPicPr/>
                  </pic:nvPicPr>
                  <pic:blipFill>
                    <a:blip r:embed="rId12"/>
                    <a:stretch>
                      <a:fillRect/>
                    </a:stretch>
                  </pic:blipFill>
                  <pic:spPr>
                    <a:xfrm>
                      <a:off x="0" y="0"/>
                      <a:ext cx="4542574" cy="2666336"/>
                    </a:xfrm>
                    <a:prstGeom prst="rect">
                      <a:avLst/>
                    </a:prstGeom>
                  </pic:spPr>
                </pic:pic>
              </a:graphicData>
            </a:graphic>
          </wp:inline>
        </w:drawing>
      </w:r>
    </w:p>
    <w:p w:rsidR="00D00558" w:rsidRDefault="00D00558" w:rsidP="00D00558">
      <w:r>
        <w:t xml:space="preserve">The </w:t>
      </w:r>
      <w:r w:rsidR="0080363F">
        <w:t>purpose</w:t>
      </w:r>
      <w:r>
        <w:t xml:space="preserve"> of this map is to allow users to submit their latest catch.  The entire Google map is a “</w:t>
      </w:r>
      <w:r w:rsidRPr="004E1D9C">
        <w:rPr>
          <w:b/>
        </w:rPr>
        <w:t>dropzone</w:t>
      </w:r>
      <w:r>
        <w:t>” which allows the user to drag and drop an image file directly from their desktop to the map.  After the image is dropped into the dropzone, the system captures the image and displays some default information as seen below.</w:t>
      </w:r>
    </w:p>
    <w:p w:rsidR="00D00558" w:rsidRDefault="004E1D9C" w:rsidP="00D00558">
      <w:r>
        <w:rPr>
          <w:noProof/>
        </w:rPr>
        <w:drawing>
          <wp:inline distT="0" distB="0" distL="0" distR="0">
            <wp:extent cx="4508389" cy="3222342"/>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catch.png"/>
                    <pic:cNvPicPr/>
                  </pic:nvPicPr>
                  <pic:blipFill>
                    <a:blip r:embed="rId13"/>
                    <a:stretch>
                      <a:fillRect/>
                    </a:stretch>
                  </pic:blipFill>
                  <pic:spPr>
                    <a:xfrm>
                      <a:off x="0" y="0"/>
                      <a:ext cx="4510814" cy="3224075"/>
                    </a:xfrm>
                    <a:prstGeom prst="rect">
                      <a:avLst/>
                    </a:prstGeom>
                  </pic:spPr>
                </pic:pic>
              </a:graphicData>
            </a:graphic>
          </wp:inline>
        </w:drawing>
      </w:r>
    </w:p>
    <w:p w:rsidR="00AC2E44" w:rsidRDefault="00AC2E44" w:rsidP="00D00558">
      <w:r>
        <w:t>The user can edit any of the four input fields.  The Latitude and Longitude fields are spinners and they can be edited by typing directly into them or by clicking on the up/down arrow to the rigth of the field.</w:t>
      </w:r>
      <w:r w:rsidR="00BC21EF">
        <w:t xml:space="preserve">  In addition, the user can drag the marker to a new location on the map.  As the marker is dropped to a </w:t>
      </w:r>
      <w:r w:rsidR="00BC21EF">
        <w:lastRenderedPageBreak/>
        <w:t>new location, the Latitude and Longitude fields are also updated with the new coordinates.</w:t>
      </w:r>
      <w:r>
        <w:t xml:space="preserve">  </w:t>
      </w:r>
      <w:r>
        <w:t>Any change</w:t>
      </w:r>
      <w:r>
        <w:t>s</w:t>
      </w:r>
      <w:r>
        <w:t xml:space="preserve"> to these fields will</w:t>
      </w:r>
      <w:r>
        <w:t xml:space="preserve"> be registered and</w:t>
      </w:r>
      <w:r>
        <w:t xml:space="preserve"> reflect</w:t>
      </w:r>
      <w:r>
        <w:t>ed</w:t>
      </w:r>
      <w:r>
        <w:t xml:space="preserve"> on the InfoWindow of the Pokemon.  </w:t>
      </w:r>
    </w:p>
    <w:p w:rsidR="00D00558" w:rsidRDefault="004E1D9C" w:rsidP="00D00558">
      <w:r>
        <w:t xml:space="preserve">Click </w:t>
      </w:r>
      <w:r w:rsidRPr="00BC21EF">
        <w:rPr>
          <w:b/>
        </w:rPr>
        <w:t>SAVE</w:t>
      </w:r>
      <w:r>
        <w:t xml:space="preserve"> to save the current Pokemon to the list.  The data is stored in a localStorage (temporary).  Click </w:t>
      </w:r>
      <w:r w:rsidRPr="00BC21EF">
        <w:rPr>
          <w:b/>
        </w:rPr>
        <w:t>CANCEL</w:t>
      </w:r>
      <w:r>
        <w:t xml:space="preserve"> to cancel the upload and start over.</w:t>
      </w:r>
    </w:p>
    <w:p w:rsidR="00AC2E44" w:rsidRPr="00AC2E44" w:rsidRDefault="00AC2E44" w:rsidP="00D00558">
      <w:pPr>
        <w:rPr>
          <w:i/>
        </w:rPr>
      </w:pPr>
      <w:r w:rsidRPr="00AC2E44">
        <w:rPr>
          <w:b/>
          <w:i/>
        </w:rPr>
        <w:t>Note</w:t>
      </w:r>
      <w:r w:rsidRPr="00AC2E44">
        <w:rPr>
          <w:i/>
        </w:rPr>
        <w:t>:  Validations are currently not implemented for the input fields at this point.</w:t>
      </w:r>
    </w:p>
    <w:p w:rsidR="004E1D9C" w:rsidRDefault="004E1D9C">
      <w:pPr>
        <w:spacing w:before="0" w:after="240" w:line="252" w:lineRule="auto"/>
        <w:ind w:left="0" w:right="0"/>
      </w:pPr>
    </w:p>
    <w:p w:rsidR="004E1D9C" w:rsidRDefault="004E1D9C" w:rsidP="004E1D9C">
      <w:pPr>
        <w:pStyle w:val="Heading2"/>
      </w:pPr>
      <w:r>
        <w:t>CATCH’EM ALL</w:t>
      </w:r>
      <w:r>
        <w:t xml:space="preserve"> (</w:t>
      </w:r>
      <w:r>
        <w:t>catchem</w:t>
      </w:r>
      <w:r>
        <w:t>.html)</w:t>
      </w:r>
    </w:p>
    <w:p w:rsidR="00D00558" w:rsidRDefault="004E1D9C" w:rsidP="004E1D9C">
      <w:r>
        <w:t>This is a tiny Pokemon game.  A different</w:t>
      </w:r>
      <w:r>
        <w:t xml:space="preserve"> Pokemon will </w:t>
      </w:r>
      <w:r>
        <w:t xml:space="preserve">be </w:t>
      </w:r>
      <w:r>
        <w:t>drop</w:t>
      </w:r>
      <w:r>
        <w:t>ped</w:t>
      </w:r>
      <w:r>
        <w:t xml:space="preserve"> onto the map</w:t>
      </w:r>
      <w:r>
        <w:t xml:space="preserve"> at random coordinates</w:t>
      </w:r>
      <w:r>
        <w:t>.</w:t>
      </w:r>
      <w:r>
        <w:t xml:space="preserve">  The purpose is to catch as many Pokemon as you can by click on the Pokemon marker on the map before it disappears.  The user can zoom in and zoom out of the map.  It is much easier to catch them when the map is fully zoomed out (level 0), however the </w:t>
      </w:r>
      <w:r w:rsidR="009068CE">
        <w:t>points earned</w:t>
      </w:r>
      <w:r>
        <w:t xml:space="preserve"> </w:t>
      </w:r>
      <w:r w:rsidR="009068CE">
        <w:t>are</w:t>
      </w:r>
      <w:r>
        <w:t xml:space="preserve"> minimal.  In order to score more points, zoom into the map and catch it.  The deeper the zoom, the higher the point.</w:t>
      </w:r>
      <w:r w:rsidR="009068CE">
        <w:t xml:space="preserve">  In future implementations, a High Score and a list of </w:t>
      </w:r>
      <w:r w:rsidR="00BB3904" w:rsidRPr="00BB3904">
        <w:rPr>
          <w:i/>
        </w:rPr>
        <w:t>t</w:t>
      </w:r>
      <w:r w:rsidR="009068CE" w:rsidRPr="00BB3904">
        <w:rPr>
          <w:i/>
        </w:rPr>
        <w:t>op</w:t>
      </w:r>
      <w:r w:rsidR="00BB3904" w:rsidRPr="00BB3904">
        <w:rPr>
          <w:i/>
        </w:rPr>
        <w:t xml:space="preserve"> x </w:t>
      </w:r>
      <w:r w:rsidR="009068CE" w:rsidRPr="00BB3904">
        <w:rPr>
          <w:i/>
        </w:rPr>
        <w:t>scores</w:t>
      </w:r>
      <w:r w:rsidR="009068CE">
        <w:t xml:space="preserve"> should be listed to keep users engaged.</w:t>
      </w:r>
    </w:p>
    <w:p w:rsidR="004E1D9C" w:rsidRDefault="004E1D9C" w:rsidP="004E1D9C">
      <w:r>
        <w:t>Once a Pokemon has been caught, it is then added to the Local Storage.  All the Pokemons caught will be displayed on the Home Map.</w:t>
      </w:r>
    </w:p>
    <w:p w:rsidR="004C4317" w:rsidRDefault="004C4317" w:rsidP="004E1D9C">
      <w:r>
        <w:rPr>
          <w:noProof/>
        </w:rPr>
        <w:drawing>
          <wp:inline distT="0" distB="0" distL="0" distR="0">
            <wp:extent cx="4576247" cy="317257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tchem.png"/>
                    <pic:cNvPicPr/>
                  </pic:nvPicPr>
                  <pic:blipFill>
                    <a:blip r:embed="rId14"/>
                    <a:stretch>
                      <a:fillRect/>
                    </a:stretch>
                  </pic:blipFill>
                  <pic:spPr>
                    <a:xfrm>
                      <a:off x="0" y="0"/>
                      <a:ext cx="4584140" cy="3178043"/>
                    </a:xfrm>
                    <a:prstGeom prst="rect">
                      <a:avLst/>
                    </a:prstGeom>
                  </pic:spPr>
                </pic:pic>
              </a:graphicData>
            </a:graphic>
          </wp:inline>
        </w:drawing>
      </w:r>
    </w:p>
    <w:p w:rsidR="009068CE" w:rsidRDefault="009068CE">
      <w:pPr>
        <w:spacing w:before="0" w:after="240" w:line="252" w:lineRule="auto"/>
        <w:ind w:left="0" w:right="0"/>
        <w:rPr>
          <w:rFonts w:asciiTheme="majorHAnsi" w:eastAsiaTheme="majorEastAsia" w:hAnsiTheme="majorHAnsi" w:cstheme="majorBidi"/>
          <w:b/>
          <w:bCs/>
          <w:caps/>
          <w:color w:val="DD8047" w:themeColor="accent2"/>
          <w:spacing w:val="20"/>
          <w:sz w:val="24"/>
          <w:szCs w:val="24"/>
        </w:rPr>
      </w:pPr>
      <w:r>
        <w:br w:type="page"/>
      </w:r>
    </w:p>
    <w:p w:rsidR="00ED52CC" w:rsidRDefault="003915C0">
      <w:pPr>
        <w:pStyle w:val="Heading2"/>
      </w:pPr>
      <w:r>
        <w:lastRenderedPageBreak/>
        <w:t>TECHNICAL DOCUMENTATIONS</w:t>
      </w:r>
    </w:p>
    <w:p w:rsidR="003915C0" w:rsidRDefault="003915C0">
      <w:r>
        <w:t>I was torn between the many technologies introduced in this course, and all of them seem really good.  However, with the only short time we had, I chose to program my project entirely in pure JavaScript, HTML5, CSS3 using AJAX/JSONP to retrieve an XML file on the server.</w:t>
      </w:r>
      <w:r w:rsidR="009068CE">
        <w:t xml:space="preserve">  I was fiddling with jQuery sometimes but I wasn’t sure if I could complete what I wanted within the short time.  I was also thinking about using AngularJS to load all my pages using Routing but I was out of time.</w:t>
      </w:r>
    </w:p>
    <w:p w:rsidR="003915C0" w:rsidRPr="003915C0" w:rsidRDefault="00DB7BBF">
      <w:pPr>
        <w:rPr>
          <w:b/>
          <w:u w:val="single"/>
        </w:rPr>
      </w:pPr>
      <w:r>
        <w:rPr>
          <w:b/>
          <w:u w:val="single"/>
        </w:rPr>
        <w:t>JavaScript</w:t>
      </w:r>
    </w:p>
    <w:p w:rsidR="00ED52CC" w:rsidRDefault="003915C0">
      <w:r>
        <w:t>There are three main JS scripts used for this project, one per map/page:</w:t>
      </w:r>
    </w:p>
    <w:p w:rsidR="003915C0" w:rsidRDefault="003915C0" w:rsidP="003915C0">
      <w:pPr>
        <w:pStyle w:val="ListParagraph"/>
        <w:numPr>
          <w:ilvl w:val="0"/>
          <w:numId w:val="6"/>
        </w:numPr>
      </w:pPr>
      <w:r>
        <w:t>pokemonTrack.js (home)</w:t>
      </w:r>
    </w:p>
    <w:p w:rsidR="003915C0" w:rsidRDefault="003915C0" w:rsidP="003915C0">
      <w:pPr>
        <w:pStyle w:val="ListParagraph"/>
        <w:numPr>
          <w:ilvl w:val="0"/>
          <w:numId w:val="6"/>
        </w:numPr>
      </w:pPr>
      <w:r>
        <w:t>newCatch.js (new catch)</w:t>
      </w:r>
    </w:p>
    <w:p w:rsidR="003915C0" w:rsidRDefault="003915C0" w:rsidP="003915C0">
      <w:pPr>
        <w:pStyle w:val="ListParagraph"/>
        <w:numPr>
          <w:ilvl w:val="0"/>
          <w:numId w:val="6"/>
        </w:numPr>
      </w:pPr>
      <w:r>
        <w:t>catchemAll.js (catch’em all)</w:t>
      </w:r>
    </w:p>
    <w:p w:rsidR="003915C0" w:rsidRDefault="003915C0">
      <w:r>
        <w:t>However, many of the functionalities are overlapped and they could be consolidated into modules with more time permitted.</w:t>
      </w:r>
    </w:p>
    <w:p w:rsidR="00DB7BBF" w:rsidRPr="00DB7BBF" w:rsidRDefault="00DB7BBF">
      <w:pPr>
        <w:rPr>
          <w:b/>
          <w:u w:val="single"/>
        </w:rPr>
      </w:pPr>
      <w:r w:rsidRPr="00DB7BBF">
        <w:rPr>
          <w:b/>
          <w:u w:val="single"/>
        </w:rPr>
        <w:t>JSONP/XML</w:t>
      </w:r>
    </w:p>
    <w:p w:rsidR="003915C0" w:rsidRDefault="003915C0">
      <w:r>
        <w:t xml:space="preserve">All the scripts start by loading some default data list from the </w:t>
      </w:r>
      <w:r w:rsidRPr="004C4317">
        <w:rPr>
          <w:b/>
        </w:rPr>
        <w:t>pokemons.xml</w:t>
      </w:r>
      <w:r w:rsidR="004C4317">
        <w:t xml:space="preserve"> (via JSONP)</w:t>
      </w:r>
      <w:r>
        <w:t xml:space="preserve"> or load directly from the Local Storage if there exists one already.  This list is then populated as markers on the </w:t>
      </w:r>
      <w:r w:rsidRPr="004C4317">
        <w:rPr>
          <w:b/>
        </w:rPr>
        <w:t>home map</w:t>
      </w:r>
      <w:r>
        <w:t xml:space="preserve"> and </w:t>
      </w:r>
      <w:r w:rsidRPr="004C4317">
        <w:rPr>
          <w:b/>
        </w:rPr>
        <w:t>new catch map</w:t>
      </w:r>
      <w:r>
        <w:t xml:space="preserve">.  The list is used for random generation of Pokemon on the </w:t>
      </w:r>
      <w:r w:rsidRPr="004C4317">
        <w:rPr>
          <w:b/>
        </w:rPr>
        <w:t>catch’em map</w:t>
      </w:r>
      <w:r>
        <w:t>.</w:t>
      </w:r>
      <w:r w:rsidR="00DB7BBF">
        <w:t xml:space="preserve">  The XML file includes six fields as listed in the XML schema below:</w:t>
      </w:r>
    </w:p>
    <w:p w:rsidR="00DB7BBF" w:rsidRDefault="00DB7BBF"/>
    <w:p w:rsidR="00DB7BBF" w:rsidRDefault="00DB7BBF" w:rsidP="00DB7BBF">
      <w:pPr>
        <w:pStyle w:val="HTMLPreformatted"/>
        <w:shd w:val="clear" w:color="auto" w:fill="FFFFFF"/>
        <w:ind w:left="720"/>
        <w:rPr>
          <w:color w:val="000000"/>
          <w:sz w:val="18"/>
          <w:szCs w:val="18"/>
          <w:shd w:val="clear" w:color="auto" w:fill="EFEFEF"/>
        </w:rPr>
      </w:pPr>
      <w:r>
        <w:rPr>
          <w:color w:val="000000"/>
          <w:sz w:val="18"/>
          <w:szCs w:val="18"/>
          <w:shd w:val="clear" w:color="auto" w:fill="EFEFEF"/>
        </w:rPr>
        <w:t>&lt;</w:t>
      </w:r>
      <w:r>
        <w:rPr>
          <w:b/>
          <w:bCs/>
          <w:color w:val="000080"/>
          <w:sz w:val="18"/>
          <w:szCs w:val="18"/>
          <w:shd w:val="clear" w:color="auto" w:fill="EFEFEF"/>
        </w:rPr>
        <w:t>pokemons</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pokemon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date</w:t>
      </w:r>
      <w:r>
        <w:rPr>
          <w:color w:val="000000"/>
          <w:sz w:val="18"/>
          <w:szCs w:val="18"/>
          <w:shd w:val="clear" w:color="auto" w:fill="EFEFEF"/>
        </w:rPr>
        <w:t>&gt;</w:t>
      </w:r>
      <w:r>
        <w:rPr>
          <w:color w:val="000000"/>
          <w:sz w:val="18"/>
          <w:szCs w:val="18"/>
        </w:rPr>
        <w:t>7/11/2016</w:t>
      </w:r>
      <w:r>
        <w:rPr>
          <w:color w:val="000000"/>
          <w:sz w:val="18"/>
          <w:szCs w:val="18"/>
          <w:shd w:val="clear" w:color="auto" w:fill="EFEFEF"/>
        </w:rPr>
        <w:t>&lt;/</w:t>
      </w:r>
      <w:r>
        <w:rPr>
          <w:b/>
          <w:bCs/>
          <w:color w:val="000080"/>
          <w:sz w:val="18"/>
          <w:szCs w:val="18"/>
          <w:shd w:val="clear" w:color="auto" w:fill="EFEFEF"/>
        </w:rPr>
        <w:t>date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id</w:t>
      </w:r>
      <w:r>
        <w:rPr>
          <w:color w:val="000000"/>
          <w:sz w:val="18"/>
          <w:szCs w:val="18"/>
          <w:shd w:val="clear" w:color="auto" w:fill="EFEFEF"/>
        </w:rPr>
        <w:t>&gt;</w:t>
      </w:r>
      <w:r>
        <w:rPr>
          <w:color w:val="000000"/>
          <w:sz w:val="18"/>
          <w:szCs w:val="18"/>
        </w:rPr>
        <w:t>1</w:t>
      </w:r>
      <w:r>
        <w:rPr>
          <w:color w:val="000000"/>
          <w:sz w:val="18"/>
          <w:szCs w:val="18"/>
          <w:shd w:val="clear" w:color="auto" w:fill="EFEFEF"/>
        </w:rPr>
        <w:t>&lt;/</w:t>
      </w:r>
      <w:r>
        <w:rPr>
          <w:b/>
          <w:bCs/>
          <w:color w:val="000080"/>
          <w:sz w:val="18"/>
          <w:szCs w:val="18"/>
          <w:shd w:val="clear" w:color="auto" w:fill="EFEFEF"/>
        </w:rPr>
        <w:t>id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lat</w:t>
      </w:r>
      <w:r>
        <w:rPr>
          <w:color w:val="000000"/>
          <w:sz w:val="18"/>
          <w:szCs w:val="18"/>
          <w:shd w:val="clear" w:color="auto" w:fill="EFEFEF"/>
        </w:rPr>
        <w:t>&gt;</w:t>
      </w:r>
      <w:r>
        <w:rPr>
          <w:color w:val="000000"/>
          <w:sz w:val="18"/>
          <w:szCs w:val="18"/>
        </w:rPr>
        <w:t>42.71234</w:t>
      </w:r>
      <w:r>
        <w:rPr>
          <w:color w:val="000000"/>
          <w:sz w:val="18"/>
          <w:szCs w:val="18"/>
          <w:shd w:val="clear" w:color="auto" w:fill="EFEFEF"/>
        </w:rPr>
        <w:t>&lt;/</w:t>
      </w:r>
      <w:r>
        <w:rPr>
          <w:b/>
          <w:bCs/>
          <w:color w:val="000080"/>
          <w:sz w:val="18"/>
          <w:szCs w:val="18"/>
          <w:shd w:val="clear" w:color="auto" w:fill="EFEFEF"/>
        </w:rPr>
        <w:t>lat</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lng</w:t>
      </w:r>
      <w:r>
        <w:rPr>
          <w:color w:val="000000"/>
          <w:sz w:val="18"/>
          <w:szCs w:val="18"/>
          <w:shd w:val="clear" w:color="auto" w:fill="EFEFEF"/>
        </w:rPr>
        <w:t>&gt;</w:t>
      </w:r>
      <w:r>
        <w:rPr>
          <w:color w:val="000000"/>
          <w:sz w:val="18"/>
          <w:szCs w:val="18"/>
        </w:rPr>
        <w:t>-90.12209</w:t>
      </w:r>
      <w:r>
        <w:rPr>
          <w:color w:val="000000"/>
          <w:sz w:val="18"/>
          <w:szCs w:val="18"/>
          <w:shd w:val="clear" w:color="auto" w:fill="EFEFEF"/>
        </w:rPr>
        <w:t>&lt;/</w:t>
      </w:r>
      <w:r>
        <w:rPr>
          <w:b/>
          <w:bCs/>
          <w:color w:val="000080"/>
          <w:sz w:val="18"/>
          <w:szCs w:val="18"/>
          <w:shd w:val="clear" w:color="auto" w:fill="EFEFEF"/>
        </w:rPr>
        <w:t>lng</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name</w:t>
      </w:r>
      <w:r>
        <w:rPr>
          <w:color w:val="000000"/>
          <w:sz w:val="18"/>
          <w:szCs w:val="18"/>
          <w:shd w:val="clear" w:color="auto" w:fill="EFEFEF"/>
        </w:rPr>
        <w:t>&gt;</w:t>
      </w:r>
      <w:r>
        <w:rPr>
          <w:color w:val="000000"/>
          <w:sz w:val="18"/>
          <w:szCs w:val="18"/>
        </w:rPr>
        <w:t>Pikachu</w:t>
      </w:r>
      <w:r>
        <w:rPr>
          <w:color w:val="000000"/>
          <w:sz w:val="18"/>
          <w:szCs w:val="18"/>
          <w:shd w:val="clear" w:color="auto" w:fill="EFEFEF"/>
        </w:rPr>
        <w:t>&lt;/</w:t>
      </w:r>
      <w:r>
        <w:rPr>
          <w:b/>
          <w:bCs/>
          <w:color w:val="000080"/>
          <w:sz w:val="18"/>
          <w:szCs w:val="18"/>
          <w:shd w:val="clear" w:color="auto" w:fill="EFEFEF"/>
        </w:rPr>
        <w:t>name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photo</w:t>
      </w:r>
      <w:r>
        <w:rPr>
          <w:color w:val="000000"/>
          <w:sz w:val="18"/>
          <w:szCs w:val="18"/>
          <w:shd w:val="clear" w:color="auto" w:fill="EFEFEF"/>
        </w:rPr>
        <w:t>&gt;</w:t>
      </w:r>
      <w:r>
        <w:rPr>
          <w:color w:val="000000"/>
          <w:sz w:val="18"/>
          <w:szCs w:val="18"/>
        </w:rPr>
        <w:t>images/pikachu.png</w:t>
      </w:r>
      <w:r>
        <w:rPr>
          <w:color w:val="000000"/>
          <w:sz w:val="18"/>
          <w:szCs w:val="18"/>
          <w:shd w:val="clear" w:color="auto" w:fill="EFEFEF"/>
        </w:rPr>
        <w:t>&lt;/</w:t>
      </w:r>
      <w:r>
        <w:rPr>
          <w:b/>
          <w:bCs/>
          <w:color w:val="000080"/>
          <w:sz w:val="18"/>
          <w:szCs w:val="18"/>
          <w:shd w:val="clear" w:color="auto" w:fill="EFEFEF"/>
        </w:rPr>
        <w:t>photo</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pokemon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pokemon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date</w:t>
      </w:r>
      <w:r>
        <w:rPr>
          <w:color w:val="000000"/>
          <w:sz w:val="18"/>
          <w:szCs w:val="18"/>
          <w:shd w:val="clear" w:color="auto" w:fill="EFEFEF"/>
        </w:rPr>
        <w:t>&gt;</w:t>
      </w:r>
      <w:r>
        <w:rPr>
          <w:color w:val="000000"/>
          <w:sz w:val="18"/>
          <w:szCs w:val="18"/>
        </w:rPr>
        <w:t>8/15/2016</w:t>
      </w:r>
      <w:r>
        <w:rPr>
          <w:color w:val="000000"/>
          <w:sz w:val="18"/>
          <w:szCs w:val="18"/>
          <w:shd w:val="clear" w:color="auto" w:fill="EFEFEF"/>
        </w:rPr>
        <w:t>&lt;/</w:t>
      </w:r>
      <w:r>
        <w:rPr>
          <w:b/>
          <w:bCs/>
          <w:color w:val="000080"/>
          <w:sz w:val="18"/>
          <w:szCs w:val="18"/>
          <w:shd w:val="clear" w:color="auto" w:fill="EFEFEF"/>
        </w:rPr>
        <w:t>date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id</w:t>
      </w:r>
      <w:r>
        <w:rPr>
          <w:color w:val="000000"/>
          <w:sz w:val="18"/>
          <w:szCs w:val="18"/>
          <w:shd w:val="clear" w:color="auto" w:fill="EFEFEF"/>
        </w:rPr>
        <w:t>&gt;</w:t>
      </w:r>
      <w:r>
        <w:rPr>
          <w:color w:val="000000"/>
          <w:sz w:val="18"/>
          <w:szCs w:val="18"/>
        </w:rPr>
        <w:t>2</w:t>
      </w:r>
      <w:r>
        <w:rPr>
          <w:color w:val="000000"/>
          <w:sz w:val="18"/>
          <w:szCs w:val="18"/>
          <w:shd w:val="clear" w:color="auto" w:fill="EFEFEF"/>
        </w:rPr>
        <w:t>&lt;/</w:t>
      </w:r>
      <w:r>
        <w:rPr>
          <w:b/>
          <w:bCs/>
          <w:color w:val="000080"/>
          <w:sz w:val="18"/>
          <w:szCs w:val="18"/>
          <w:shd w:val="clear" w:color="auto" w:fill="EFEFEF"/>
        </w:rPr>
        <w:t>id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lat</w:t>
      </w:r>
      <w:r>
        <w:rPr>
          <w:color w:val="000000"/>
          <w:sz w:val="18"/>
          <w:szCs w:val="18"/>
          <w:shd w:val="clear" w:color="auto" w:fill="EFEFEF"/>
        </w:rPr>
        <w:t>&gt;</w:t>
      </w:r>
      <w:r>
        <w:rPr>
          <w:color w:val="000000"/>
          <w:sz w:val="18"/>
          <w:szCs w:val="18"/>
        </w:rPr>
        <w:t>42.44112</w:t>
      </w:r>
      <w:r>
        <w:rPr>
          <w:color w:val="000000"/>
          <w:sz w:val="18"/>
          <w:szCs w:val="18"/>
          <w:shd w:val="clear" w:color="auto" w:fill="EFEFEF"/>
        </w:rPr>
        <w:t>&lt;/</w:t>
      </w:r>
      <w:r>
        <w:rPr>
          <w:b/>
          <w:bCs/>
          <w:color w:val="000080"/>
          <w:sz w:val="18"/>
          <w:szCs w:val="18"/>
          <w:shd w:val="clear" w:color="auto" w:fill="EFEFEF"/>
        </w:rPr>
        <w:t>lat</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lng</w:t>
      </w:r>
      <w:r>
        <w:rPr>
          <w:color w:val="000000"/>
          <w:sz w:val="18"/>
          <w:szCs w:val="18"/>
          <w:shd w:val="clear" w:color="auto" w:fill="EFEFEF"/>
        </w:rPr>
        <w:t>&gt;</w:t>
      </w:r>
      <w:r>
        <w:rPr>
          <w:color w:val="000000"/>
          <w:sz w:val="18"/>
          <w:szCs w:val="18"/>
        </w:rPr>
        <w:t>-89.33431</w:t>
      </w:r>
      <w:r>
        <w:rPr>
          <w:color w:val="000000"/>
          <w:sz w:val="18"/>
          <w:szCs w:val="18"/>
          <w:shd w:val="clear" w:color="auto" w:fill="EFEFEF"/>
        </w:rPr>
        <w:t>&lt;/</w:t>
      </w:r>
      <w:r>
        <w:rPr>
          <w:b/>
          <w:bCs/>
          <w:color w:val="000080"/>
          <w:sz w:val="18"/>
          <w:szCs w:val="18"/>
          <w:shd w:val="clear" w:color="auto" w:fill="EFEFEF"/>
        </w:rPr>
        <w:t>lng</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name</w:t>
      </w:r>
      <w:r>
        <w:rPr>
          <w:color w:val="000000"/>
          <w:sz w:val="18"/>
          <w:szCs w:val="18"/>
          <w:shd w:val="clear" w:color="auto" w:fill="EFEFEF"/>
        </w:rPr>
        <w:t>&gt;</w:t>
      </w:r>
      <w:r>
        <w:rPr>
          <w:color w:val="000000"/>
          <w:sz w:val="18"/>
          <w:szCs w:val="18"/>
        </w:rPr>
        <w:t>Bulbasaur</w:t>
      </w:r>
      <w:r>
        <w:rPr>
          <w:color w:val="000000"/>
          <w:sz w:val="18"/>
          <w:szCs w:val="18"/>
          <w:shd w:val="clear" w:color="auto" w:fill="EFEFEF"/>
        </w:rPr>
        <w:t>&lt;/</w:t>
      </w:r>
      <w:r>
        <w:rPr>
          <w:b/>
          <w:bCs/>
          <w:color w:val="000080"/>
          <w:sz w:val="18"/>
          <w:szCs w:val="18"/>
          <w:shd w:val="clear" w:color="auto" w:fill="EFEFEF"/>
        </w:rPr>
        <w:t>name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photo</w:t>
      </w:r>
      <w:r>
        <w:rPr>
          <w:color w:val="000000"/>
          <w:sz w:val="18"/>
          <w:szCs w:val="18"/>
          <w:shd w:val="clear" w:color="auto" w:fill="EFEFEF"/>
        </w:rPr>
        <w:t>&gt;</w:t>
      </w:r>
      <w:r>
        <w:rPr>
          <w:color w:val="000000"/>
          <w:sz w:val="18"/>
          <w:szCs w:val="18"/>
        </w:rPr>
        <w:t>images/bulbasaur.png</w:t>
      </w:r>
      <w:r>
        <w:rPr>
          <w:color w:val="000000"/>
          <w:sz w:val="18"/>
          <w:szCs w:val="18"/>
          <w:shd w:val="clear" w:color="auto" w:fill="EFEFEF"/>
        </w:rPr>
        <w:t>&lt;/</w:t>
      </w:r>
      <w:r>
        <w:rPr>
          <w:b/>
          <w:bCs/>
          <w:color w:val="000080"/>
          <w:sz w:val="18"/>
          <w:szCs w:val="18"/>
          <w:shd w:val="clear" w:color="auto" w:fill="EFEFEF"/>
        </w:rPr>
        <w:t>photo</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pokemon</w:t>
      </w:r>
      <w:r>
        <w:rPr>
          <w:color w:val="000000"/>
          <w:sz w:val="18"/>
          <w:szCs w:val="18"/>
          <w:shd w:val="clear" w:color="auto" w:fill="EFEFEF"/>
        </w:rPr>
        <w:t>&gt;</w:t>
      </w:r>
    </w:p>
    <w:p w:rsidR="00DB7BBF" w:rsidRDefault="00DB7BBF" w:rsidP="00DB7BBF">
      <w:pPr>
        <w:pStyle w:val="HTMLPreformatted"/>
        <w:shd w:val="clear" w:color="auto" w:fill="FFFFFF"/>
        <w:ind w:left="1440"/>
        <w:rPr>
          <w:color w:val="000000"/>
          <w:sz w:val="18"/>
          <w:szCs w:val="18"/>
          <w:shd w:val="clear" w:color="auto" w:fill="EFEFEF"/>
        </w:rPr>
      </w:pPr>
      <w:r>
        <w:rPr>
          <w:color w:val="000000"/>
          <w:sz w:val="18"/>
          <w:szCs w:val="18"/>
          <w:shd w:val="clear" w:color="auto" w:fill="EFEFEF"/>
        </w:rPr>
        <w:t>.</w:t>
      </w:r>
    </w:p>
    <w:p w:rsidR="00DB7BBF" w:rsidRDefault="00DB7BBF" w:rsidP="00DB7BBF">
      <w:pPr>
        <w:pStyle w:val="HTMLPreformatted"/>
        <w:shd w:val="clear" w:color="auto" w:fill="FFFFFF"/>
        <w:ind w:left="1440"/>
        <w:rPr>
          <w:color w:val="000000"/>
          <w:sz w:val="18"/>
          <w:szCs w:val="18"/>
          <w:shd w:val="clear" w:color="auto" w:fill="EFEFEF"/>
        </w:rPr>
      </w:pPr>
      <w:r>
        <w:rPr>
          <w:color w:val="000000"/>
          <w:sz w:val="18"/>
          <w:szCs w:val="18"/>
          <w:shd w:val="clear" w:color="auto" w:fill="EFEFEF"/>
        </w:rPr>
        <w:t>.</w:t>
      </w:r>
    </w:p>
    <w:p w:rsidR="00DB7BBF" w:rsidRDefault="00DB7BBF" w:rsidP="00DB7BBF">
      <w:pPr>
        <w:pStyle w:val="HTMLPreformatted"/>
        <w:shd w:val="clear" w:color="auto" w:fill="FFFFFF"/>
        <w:ind w:left="1440"/>
        <w:rPr>
          <w:color w:val="000000"/>
          <w:sz w:val="18"/>
          <w:szCs w:val="18"/>
          <w:shd w:val="clear" w:color="auto" w:fill="EFEFEF"/>
        </w:rPr>
      </w:pPr>
      <w:r>
        <w:rPr>
          <w:color w:val="000000"/>
          <w:sz w:val="18"/>
          <w:szCs w:val="18"/>
          <w:shd w:val="clear" w:color="auto" w:fill="EFEFEF"/>
        </w:rPr>
        <w:t>.</w:t>
      </w:r>
    </w:p>
    <w:p w:rsidR="00DB7BBF" w:rsidRDefault="00DB7BBF" w:rsidP="00DB7BBF">
      <w:pPr>
        <w:pStyle w:val="HTMLPreformatted"/>
        <w:shd w:val="clear" w:color="auto" w:fill="FFFFFF"/>
        <w:ind w:left="720"/>
        <w:rPr>
          <w:color w:val="000000"/>
          <w:sz w:val="18"/>
          <w:szCs w:val="18"/>
        </w:rPr>
      </w:pPr>
      <w:r>
        <w:rPr>
          <w:color w:val="000000"/>
          <w:sz w:val="18"/>
          <w:szCs w:val="18"/>
          <w:shd w:val="clear" w:color="auto" w:fill="EFEFEF"/>
        </w:rPr>
        <w:t>&lt;</w:t>
      </w:r>
      <w:r>
        <w:rPr>
          <w:color w:val="000000"/>
          <w:sz w:val="18"/>
          <w:szCs w:val="18"/>
          <w:shd w:val="clear" w:color="auto" w:fill="EFEFEF"/>
        </w:rPr>
        <w:t>/</w:t>
      </w:r>
      <w:r>
        <w:rPr>
          <w:b/>
          <w:bCs/>
          <w:color w:val="000080"/>
          <w:sz w:val="18"/>
          <w:szCs w:val="18"/>
          <w:shd w:val="clear" w:color="auto" w:fill="EFEFEF"/>
        </w:rPr>
        <w:t>pokemons</w:t>
      </w:r>
      <w:r>
        <w:rPr>
          <w:color w:val="000000"/>
          <w:sz w:val="18"/>
          <w:szCs w:val="18"/>
          <w:shd w:val="clear" w:color="auto" w:fill="EFEFEF"/>
        </w:rPr>
        <w:t>&gt;</w:t>
      </w:r>
    </w:p>
    <w:p w:rsidR="00DB7BBF" w:rsidRDefault="00DB7BBF"/>
    <w:p w:rsidR="00DB7BBF" w:rsidRDefault="00DB7BBF">
      <w:r>
        <w:t>More fields could be added in future implementations to include the owner/trainer and other relevant information about the particular Pokemon (i.e. skills, level evolved, etc.).</w:t>
      </w:r>
    </w:p>
    <w:p w:rsidR="00DB7BBF" w:rsidRDefault="00DB7BBF"/>
    <w:p w:rsidR="003915C0" w:rsidRPr="003915C0" w:rsidRDefault="003915C0">
      <w:pPr>
        <w:rPr>
          <w:b/>
          <w:u w:val="single"/>
        </w:rPr>
      </w:pPr>
      <w:r w:rsidRPr="003915C0">
        <w:rPr>
          <w:b/>
          <w:u w:val="single"/>
        </w:rPr>
        <w:t>Google Map API</w:t>
      </w:r>
    </w:p>
    <w:p w:rsidR="003915C0" w:rsidRDefault="00AC2E44">
      <w:r>
        <w:lastRenderedPageBreak/>
        <w:t xml:space="preserve">There are several </w:t>
      </w:r>
      <w:r w:rsidR="00DB7BBF">
        <w:t xml:space="preserve">custom </w:t>
      </w:r>
      <w:r>
        <w:t xml:space="preserve">features implemented on the Google Map including </w:t>
      </w:r>
      <w:r w:rsidR="00DB7BBF">
        <w:t>the</w:t>
      </w:r>
      <w:r>
        <w:t xml:space="preserve"> InfoWindow, markers, and </w:t>
      </w:r>
      <w:r w:rsidR="00DB7BBF">
        <w:t>o</w:t>
      </w:r>
      <w:r>
        <w:t>verlay controls (buttons and cursor).</w:t>
      </w:r>
      <w:r w:rsidR="00E931FC">
        <w:t xml:space="preserve">  The markers of Pokemons are stored in an Array object</w:t>
      </w:r>
      <w:r w:rsidR="001F201F">
        <w:t xml:space="preserve"> which allows the hiding and showing of these markers easily.</w:t>
      </w:r>
    </w:p>
    <w:p w:rsidR="001F201F" w:rsidRPr="001F201F" w:rsidRDefault="001F201F">
      <w:pPr>
        <w:rPr>
          <w:b/>
          <w:u w:val="single"/>
        </w:rPr>
      </w:pPr>
      <w:r w:rsidRPr="001F201F">
        <w:rPr>
          <w:b/>
          <w:u w:val="single"/>
        </w:rPr>
        <w:t>Wish List of Features</w:t>
      </w:r>
    </w:p>
    <w:p w:rsidR="001F201F" w:rsidRDefault="001F201F">
      <w:r>
        <w:t>There are some features I had wanted to implement but ran out of time.  These include filtering the map to show by specific types of Pokemons, date range, time zone, coordinates range, country, city, zip, trainer, etc.  Another feature is to include a video clip in the InfoWindow.</w:t>
      </w:r>
    </w:p>
    <w:p w:rsidR="003915C0" w:rsidRDefault="003915C0"/>
    <w:p w:rsidR="00ED52CC" w:rsidRDefault="009068CE">
      <w:pPr>
        <w:pStyle w:val="Heading2"/>
      </w:pPr>
      <w:r>
        <w:t>REFERENCES</w:t>
      </w:r>
    </w:p>
    <w:p w:rsidR="009068CE" w:rsidRPr="009068CE" w:rsidRDefault="009068CE" w:rsidP="009068CE">
      <w:r>
        <w:t>I couldn’t have completed everything in this project without many hours of research, reading the text, going over the Modules and examples provided by Professor Kalathur, and other sample codes provided by many open-source contributors on the Web</w:t>
      </w:r>
      <w:r>
        <w:t>.</w:t>
      </w:r>
      <w:r>
        <w:t xml:space="preserve">  I am thankful for all these resources.  Anything not fully credited in this documentation is purely unintentional.</w:t>
      </w:r>
    </w:p>
    <w:p w:rsidR="009068CE" w:rsidRPr="009068CE" w:rsidRDefault="009068CE" w:rsidP="009068CE">
      <w:pPr>
        <w:pStyle w:val="ListParagraph"/>
        <w:numPr>
          <w:ilvl w:val="0"/>
          <w:numId w:val="7"/>
        </w:numPr>
      </w:pPr>
      <w:r w:rsidRPr="009068CE">
        <w:t>MET CS701 - Rich Internet Application Development (Prof. Suresh Kalathur)</w:t>
      </w:r>
    </w:p>
    <w:p w:rsidR="009068CE" w:rsidRPr="009068CE" w:rsidRDefault="009068CE" w:rsidP="009068CE">
      <w:pPr>
        <w:pStyle w:val="ListParagraph"/>
        <w:numPr>
          <w:ilvl w:val="0"/>
          <w:numId w:val="7"/>
        </w:numPr>
      </w:pPr>
      <w:r w:rsidRPr="009068CE">
        <w:t>http://www.geoimgr.com/en/tool</w:t>
      </w:r>
    </w:p>
    <w:p w:rsidR="009068CE" w:rsidRPr="009068CE" w:rsidRDefault="009068CE" w:rsidP="009068CE">
      <w:pPr>
        <w:pStyle w:val="ListParagraph"/>
        <w:numPr>
          <w:ilvl w:val="0"/>
          <w:numId w:val="7"/>
        </w:numPr>
      </w:pPr>
      <w:r w:rsidRPr="009068CE">
        <w:t>http://www.htmlgoodies.com/html5/javascript/drag-files-into-the-browser-from-the-desktop-HTML5.html#fbid=9cuL6fUzzKO</w:t>
      </w:r>
    </w:p>
    <w:p w:rsidR="009068CE" w:rsidRPr="009068CE" w:rsidRDefault="009068CE" w:rsidP="009068CE">
      <w:pPr>
        <w:pStyle w:val="ListParagraph"/>
        <w:numPr>
          <w:ilvl w:val="0"/>
          <w:numId w:val="7"/>
        </w:numPr>
      </w:pPr>
      <w:r w:rsidRPr="009068CE">
        <w:t>https://css-tricks.com/almanac/properties/c/cursor/</w:t>
      </w:r>
    </w:p>
    <w:p w:rsidR="009068CE" w:rsidRPr="009068CE" w:rsidRDefault="009068CE" w:rsidP="009068CE">
      <w:pPr>
        <w:pStyle w:val="ListParagraph"/>
        <w:numPr>
          <w:ilvl w:val="0"/>
          <w:numId w:val="7"/>
        </w:numPr>
      </w:pPr>
      <w:r w:rsidRPr="009068CE">
        <w:t>https://developers.google.com/maps/documentation/javascript/reference</w:t>
      </w:r>
    </w:p>
    <w:p w:rsidR="009068CE" w:rsidRDefault="004C6990" w:rsidP="009068CE">
      <w:pPr>
        <w:pStyle w:val="ListParagraph"/>
        <w:numPr>
          <w:ilvl w:val="0"/>
          <w:numId w:val="7"/>
        </w:numPr>
      </w:pPr>
      <w:r w:rsidRPr="00E457FC">
        <w:t>http://www.stackoverflow.com</w:t>
      </w:r>
    </w:p>
    <w:p w:rsidR="004C6990" w:rsidRDefault="004C6990" w:rsidP="009068CE">
      <w:pPr>
        <w:pStyle w:val="ListParagraph"/>
        <w:numPr>
          <w:ilvl w:val="0"/>
          <w:numId w:val="7"/>
        </w:numPr>
      </w:pPr>
      <w:r w:rsidRPr="00E457FC">
        <w:t>http://pokemongo.com</w:t>
      </w:r>
    </w:p>
    <w:p w:rsidR="004C6990" w:rsidRDefault="004C6990" w:rsidP="004C6990">
      <w:pPr>
        <w:pStyle w:val="ListParagraph"/>
        <w:ind w:left="792"/>
      </w:pPr>
    </w:p>
    <w:p w:rsidR="004C6990" w:rsidRDefault="004C6990" w:rsidP="004C6990">
      <w:pPr>
        <w:pStyle w:val="ListParagraph"/>
        <w:ind w:left="792"/>
      </w:pPr>
    </w:p>
    <w:p w:rsidR="004C6990" w:rsidRDefault="004C6990" w:rsidP="004C6990">
      <w:pPr>
        <w:pStyle w:val="ListParagraph"/>
        <w:ind w:left="792"/>
      </w:pPr>
    </w:p>
    <w:p w:rsidR="004C6990" w:rsidRDefault="004C6990" w:rsidP="004C6990">
      <w:pPr>
        <w:pStyle w:val="ListParagraph"/>
        <w:ind w:left="792"/>
      </w:pPr>
    </w:p>
    <w:p w:rsidR="004C6990" w:rsidRPr="004C6990" w:rsidRDefault="004C6990" w:rsidP="004C6990">
      <w:pPr>
        <w:rPr>
          <w:i/>
        </w:rPr>
      </w:pPr>
      <w:r w:rsidRPr="004C6990">
        <w:rPr>
          <w:i/>
        </w:rPr>
        <w:t>Disclaimer:  All Pokemon characters, names, and logos are properties of Nintendo.</w:t>
      </w:r>
    </w:p>
    <w:p w:rsidR="004C6990" w:rsidRDefault="004C6990" w:rsidP="004C6990">
      <w:pPr>
        <w:jc w:val="center"/>
      </w:pPr>
      <w:r>
        <w:t>©2016 Christian Hur</w:t>
      </w:r>
      <w:r>
        <w:t>.</w:t>
      </w:r>
    </w:p>
    <w:p w:rsidR="009068CE" w:rsidRPr="009068CE" w:rsidRDefault="009068CE" w:rsidP="004C6990">
      <w:pPr>
        <w:ind w:left="0"/>
      </w:pPr>
    </w:p>
    <w:sectPr w:rsidR="009068CE" w:rsidRPr="009068CE">
      <w:headerReference w:type="default" r:id="rId15"/>
      <w:footerReference w:type="default" r:id="rId16"/>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1E31" w:rsidRDefault="00CD1E31">
      <w:r>
        <w:separator/>
      </w:r>
    </w:p>
    <w:p w:rsidR="00CD1E31" w:rsidRDefault="00CD1E31"/>
  </w:endnote>
  <w:endnote w:type="continuationSeparator" w:id="0">
    <w:p w:rsidR="00CD1E31" w:rsidRDefault="00CD1E31">
      <w:r>
        <w:continuationSeparator/>
      </w:r>
    </w:p>
    <w:p w:rsidR="00CD1E31" w:rsidRDefault="00CD1E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Description w:val="Footer table with date, document title, and page number"/>
    </w:tblPr>
    <w:tblGrid>
      <w:gridCol w:w="1404"/>
      <w:gridCol w:w="6552"/>
      <w:gridCol w:w="1404"/>
    </w:tblGrid>
    <w:tr w:rsidR="00ED52CC">
      <w:sdt>
        <w:sdtPr>
          <w:alias w:val="Date"/>
          <w:tag w:val=""/>
          <w:id w:val="-1726279576"/>
          <w:placeholder>
            <w:docPart w:val="CCB71E5C4B574312A4C99377CF0773D1"/>
          </w:placeholder>
          <w:dataBinding w:prefixMappings="xmlns:ns0='http://schemas.microsoft.com/office/2006/coverPageProps' " w:xpath="/ns0:CoverPageProperties[1]/ns0:PublishDate[1]" w:storeItemID="{55AF091B-3C7A-41E3-B477-F2FDAA23CFDA}"/>
          <w:date w:fullDate="2016-08-17T00:00:00Z">
            <w:dateFormat w:val="M/d/yyyy"/>
            <w:lid w:val="en-US"/>
            <w:storeMappedDataAs w:val="dateTime"/>
            <w:calendar w:val="gregorian"/>
          </w:date>
        </w:sdtPr>
        <w:sdtEndPr/>
        <w:sdtContent>
          <w:tc>
            <w:tcPr>
              <w:tcW w:w="750" w:type="pct"/>
            </w:tcPr>
            <w:p w:rsidR="00ED52CC" w:rsidRDefault="002048C8">
              <w:pPr>
                <w:pStyle w:val="Footer"/>
              </w:pPr>
              <w:r>
                <w:t>8/17/2016</w:t>
              </w:r>
            </w:p>
          </w:tc>
        </w:sdtContent>
      </w:sdt>
      <w:tc>
        <w:tcPr>
          <w:tcW w:w="3500" w:type="pct"/>
        </w:tcPr>
        <w:p w:rsidR="00ED52CC" w:rsidRDefault="00CD1E31">
          <w:pPr>
            <w:pStyle w:val="Footer"/>
            <w:jc w:val="center"/>
          </w:pPr>
          <w:sdt>
            <w:sdtPr>
              <w:alias w:val="Title"/>
              <w:tag w:val=""/>
              <w:id w:val="-1338775667"/>
              <w:dataBinding w:prefixMappings="xmlns:ns0='http://purl.org/dc/elements/1.1/' xmlns:ns1='http://schemas.openxmlformats.org/package/2006/metadata/core-properties' " w:xpath="/ns1:coreProperties[1]/ns0:title[1]" w:storeItemID="{6C3C8BC8-F283-45AE-878A-BAB7291924A1}"/>
              <w:text/>
            </w:sdtPr>
            <w:sdtEndPr/>
            <w:sdtContent>
              <w:r w:rsidR="002048C8">
                <w:t>POKEMON ACTIVITIES</w:t>
              </w:r>
            </w:sdtContent>
          </w:sdt>
        </w:p>
      </w:tc>
      <w:tc>
        <w:tcPr>
          <w:tcW w:w="750" w:type="pct"/>
        </w:tcPr>
        <w:p w:rsidR="00ED52CC" w:rsidRDefault="00CD1E31">
          <w:pPr>
            <w:pStyle w:val="Footer"/>
            <w:jc w:val="right"/>
          </w:pPr>
          <w:r>
            <w:fldChar w:fldCharType="begin"/>
          </w:r>
          <w:r>
            <w:instrText xml:space="preserve"> PAGE   \* MERGEFORMAT </w:instrText>
          </w:r>
          <w:r>
            <w:fldChar w:fldCharType="separate"/>
          </w:r>
          <w:r w:rsidR="00E32D15">
            <w:rPr>
              <w:noProof/>
            </w:rPr>
            <w:t>1</w:t>
          </w:r>
          <w:r>
            <w:rPr>
              <w:noProof/>
            </w:rPr>
            <w:fldChar w:fldCharType="end"/>
          </w:r>
        </w:p>
      </w:tc>
    </w:tr>
  </w:tbl>
  <w:p w:rsidR="00ED52CC" w:rsidRDefault="00ED52CC">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1E31" w:rsidRDefault="00CD1E31">
      <w:r>
        <w:separator/>
      </w:r>
    </w:p>
    <w:p w:rsidR="00CD1E31" w:rsidRDefault="00CD1E31"/>
  </w:footnote>
  <w:footnote w:type="continuationSeparator" w:id="0">
    <w:p w:rsidR="00CD1E31" w:rsidRDefault="00CD1E31">
      <w:r>
        <w:continuationSeparator/>
      </w:r>
    </w:p>
    <w:p w:rsidR="00CD1E31" w:rsidRDefault="00CD1E3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52CC" w:rsidRDefault="00CD1E31">
    <w:pPr>
      <w:pStyle w:val="Header"/>
    </w:pPr>
    <w:r>
      <w:t>Confidential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91C60752"/>
    <w:lvl w:ilvl="0">
      <w:start w:val="1"/>
      <w:numFmt w:val="decimal"/>
      <w:lvlText w:val="%1"/>
      <w:lvlJc w:val="left"/>
      <w:pPr>
        <w:ind w:left="360" w:hanging="360"/>
      </w:pPr>
      <w:rPr>
        <w:rFonts w:hint="default"/>
      </w:rPr>
    </w:lvl>
  </w:abstractNum>
  <w:abstractNum w:abstractNumId="1"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6F76713"/>
    <w:multiLevelType w:val="hybridMultilevel"/>
    <w:tmpl w:val="CA88527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15:restartNumberingAfterBreak="0">
    <w:nsid w:val="0B2944C7"/>
    <w:multiLevelType w:val="hybridMultilevel"/>
    <w:tmpl w:val="9EF0FCE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1"/>
  </w:num>
  <w:num w:numId="2">
    <w:abstractNumId w:val="4"/>
  </w:num>
  <w:num w:numId="3">
    <w:abstractNumId w:val="0"/>
  </w:num>
  <w:num w:numId="4">
    <w:abstractNumId w:val="0"/>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8C8"/>
    <w:rsid w:val="001F201F"/>
    <w:rsid w:val="002048C8"/>
    <w:rsid w:val="003915C0"/>
    <w:rsid w:val="00457485"/>
    <w:rsid w:val="004C4317"/>
    <w:rsid w:val="004C6990"/>
    <w:rsid w:val="004E1D9C"/>
    <w:rsid w:val="006302D5"/>
    <w:rsid w:val="00700E0F"/>
    <w:rsid w:val="0080363F"/>
    <w:rsid w:val="00831A31"/>
    <w:rsid w:val="009068CE"/>
    <w:rsid w:val="00AC2E44"/>
    <w:rsid w:val="00BB3904"/>
    <w:rsid w:val="00BC21EF"/>
    <w:rsid w:val="00CD1E31"/>
    <w:rsid w:val="00D00558"/>
    <w:rsid w:val="00DB7BBF"/>
    <w:rsid w:val="00E32D15"/>
    <w:rsid w:val="00E457FC"/>
    <w:rsid w:val="00E931FC"/>
    <w:rsid w:val="00ED52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E268F3"/>
  <w15:chartTrackingRefBased/>
  <w15:docId w15:val="{FF0246B3-B521-46A7-93A4-FE4D262CA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pacing w:before="120" w:after="0" w:line="240" w:lineRule="auto"/>
      <w:ind w:left="72" w:right="72"/>
    </w:pPr>
  </w:style>
  <w:style w:type="paragraph" w:styleId="Heading1">
    <w:name w:val="heading 1"/>
    <w:basedOn w:val="Normal"/>
    <w:next w:val="Normal"/>
    <w:link w:val="Heading1Char"/>
    <w:uiPriority w:val="1"/>
    <w:qFormat/>
    <w:pPr>
      <w:keepNext/>
      <w:keepLines/>
      <w:pageBreakBefore/>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pBdr>
        <w:top w:val="single" w:sz="4" w:space="1" w:color="DD8047" w:themeColor="accent2"/>
      </w:pBdr>
      <w:spacing w:before="360" w:after="120"/>
      <w:outlineLvl w:val="1"/>
    </w:pPr>
    <w:rPr>
      <w:rFonts w:asciiTheme="majorHAnsi" w:eastAsiaTheme="majorEastAsia" w:hAnsiTheme="majorHAnsi" w:cstheme="majorBidi"/>
      <w:b/>
      <w:bCs/>
      <w:caps/>
      <w:color w:val="DD8047" w:themeColor="accent2"/>
      <w:spacing w:val="20"/>
      <w:sz w:val="24"/>
      <w:szCs w:val="24"/>
    </w:rPr>
  </w:style>
  <w:style w:type="paragraph" w:styleId="Heading3">
    <w:name w:val="heading 3"/>
    <w:basedOn w:val="Normal"/>
    <w:next w:val="Normal"/>
    <w:link w:val="Heading3Char"/>
    <w:uiPriority w:val="1"/>
    <w:qFormat/>
    <w:pPr>
      <w:keepNext/>
      <w:keepLines/>
      <w:spacing w:before="240" w:after="120"/>
      <w:outlineLvl w:val="2"/>
    </w:pPr>
    <w:rPr>
      <w:rFonts w:asciiTheme="majorHAnsi" w:eastAsiaTheme="majorEastAsia" w:hAnsiTheme="majorHAnsi" w:cstheme="majorBidi"/>
      <w:b/>
      <w:bCs/>
      <w:caps/>
      <w:color w:val="80865A" w:themeColor="accent3" w:themeShade="BF"/>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b/>
      <w:bCs/>
      <w:caps/>
      <w:color w:val="DD8047" w:themeColor="accent2"/>
      <w:spacing w:val="20"/>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b/>
      <w:bCs/>
      <w:caps/>
      <w:color w:val="80865A" w:themeColor="accent3" w:themeShade="B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pPr>
      <w:spacing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paragraph" w:styleId="Signature">
    <w:name w:val="Signature"/>
    <w:basedOn w:val="Normal"/>
    <w:link w:val="SignatureChar"/>
    <w:uiPriority w:val="1"/>
    <w:qFormat/>
    <w:pP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ListBullet">
    <w:name w:val="List Bullet"/>
    <w:basedOn w:val="Normal"/>
    <w:uiPriority w:val="1"/>
    <w:unhideWhenUsed/>
    <w:pPr>
      <w:numPr>
        <w:numId w:val="5"/>
      </w:numPr>
      <w:ind w:left="432"/>
      <w:contextualSpacing/>
    </w:pPr>
  </w:style>
  <w:style w:type="paragraph" w:styleId="ListParagraph">
    <w:name w:val="List Paragraph"/>
    <w:basedOn w:val="Normal"/>
    <w:uiPriority w:val="34"/>
    <w:unhideWhenUsed/>
    <w:qFormat/>
    <w:rsid w:val="003915C0"/>
    <w:pPr>
      <w:ind w:left="720"/>
      <w:contextualSpacing/>
    </w:pPr>
  </w:style>
  <w:style w:type="paragraph" w:styleId="HTMLPreformatted">
    <w:name w:val="HTML Preformatted"/>
    <w:basedOn w:val="Normal"/>
    <w:link w:val="HTMLPreformattedChar"/>
    <w:uiPriority w:val="99"/>
    <w:semiHidden/>
    <w:unhideWhenUsed/>
    <w:rsid w:val="00906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068CE"/>
    <w:rPr>
      <w:rFonts w:ascii="Courier New" w:eastAsia="Times New Roman" w:hAnsi="Courier New" w:cs="Courier New"/>
      <w:kern w:val="0"/>
      <w:sz w:val="20"/>
      <w:szCs w:val="20"/>
      <w14:ligatures w14:val="none"/>
    </w:rPr>
  </w:style>
  <w:style w:type="character" w:styleId="Hyperlink">
    <w:name w:val="Hyperlink"/>
    <w:basedOn w:val="DefaultParagraphFont"/>
    <w:uiPriority w:val="99"/>
    <w:unhideWhenUsed/>
    <w:rsid w:val="009068CE"/>
    <w:rPr>
      <w:color w:val="F7B615" w:themeColor="hyperlink"/>
      <w:u w:val="single"/>
    </w:rPr>
  </w:style>
  <w:style w:type="character" w:styleId="Strong">
    <w:name w:val="Strong"/>
    <w:basedOn w:val="DefaultParagraphFont"/>
    <w:uiPriority w:val="22"/>
    <w:qFormat/>
    <w:rsid w:val="009068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643382">
      <w:bodyDiv w:val="1"/>
      <w:marLeft w:val="0"/>
      <w:marRight w:val="0"/>
      <w:marTop w:val="0"/>
      <w:marBottom w:val="0"/>
      <w:divBdr>
        <w:top w:val="none" w:sz="0" w:space="0" w:color="auto"/>
        <w:left w:val="none" w:sz="0" w:space="0" w:color="auto"/>
        <w:bottom w:val="none" w:sz="0" w:space="0" w:color="auto"/>
        <w:right w:val="none" w:sz="0" w:space="0" w:color="auto"/>
      </w:divBdr>
    </w:div>
    <w:div w:id="540631850">
      <w:bodyDiv w:val="1"/>
      <w:marLeft w:val="0"/>
      <w:marRight w:val="0"/>
      <w:marTop w:val="0"/>
      <w:marBottom w:val="0"/>
      <w:divBdr>
        <w:top w:val="none" w:sz="0" w:space="0" w:color="auto"/>
        <w:left w:val="none" w:sz="0" w:space="0" w:color="auto"/>
        <w:bottom w:val="none" w:sz="0" w:space="0" w:color="auto"/>
        <w:right w:val="none" w:sz="0" w:space="0" w:color="auto"/>
      </w:divBdr>
    </w:div>
    <w:div w:id="1287927162">
      <w:bodyDiv w:val="1"/>
      <w:marLeft w:val="0"/>
      <w:marRight w:val="0"/>
      <w:marTop w:val="0"/>
      <w:marBottom w:val="0"/>
      <w:divBdr>
        <w:top w:val="none" w:sz="0" w:space="0" w:color="auto"/>
        <w:left w:val="none" w:sz="0" w:space="0" w:color="auto"/>
        <w:bottom w:val="none" w:sz="0" w:space="0" w:color="auto"/>
        <w:right w:val="none" w:sz="0" w:space="0" w:color="auto"/>
      </w:divBdr>
    </w:div>
    <w:div w:id="1852181681">
      <w:bodyDiv w:val="1"/>
      <w:marLeft w:val="0"/>
      <w:marRight w:val="0"/>
      <w:marTop w:val="0"/>
      <w:marBottom w:val="0"/>
      <w:divBdr>
        <w:top w:val="none" w:sz="0" w:space="0" w:color="auto"/>
        <w:left w:val="none" w:sz="0" w:space="0" w:color="auto"/>
        <w:bottom w:val="none" w:sz="0" w:space="0" w:color="auto"/>
        <w:right w:val="none" w:sz="0" w:space="0" w:color="auto"/>
      </w:divBdr>
    </w:div>
    <w:div w:id="2038189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NESIS\AppData\Roaming\Microsoft\Templates\Tactical%20business%20market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CB71E5C4B574312A4C99377CF0773D1"/>
        <w:category>
          <w:name w:val="General"/>
          <w:gallery w:val="placeholder"/>
        </w:category>
        <w:types>
          <w:type w:val="bbPlcHdr"/>
        </w:types>
        <w:behaviors>
          <w:behavior w:val="content"/>
        </w:behaviors>
        <w:guid w:val="{68418236-FE04-4BA7-A3D5-389A2A0AB524}"/>
      </w:docPartPr>
      <w:docPartBody>
        <w:p w:rsidR="00000000" w:rsidRDefault="00B55DCA">
          <w:pPr>
            <w:pStyle w:val="CCB71E5C4B574312A4C99377CF0773D1"/>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DCA"/>
    <w:rsid w:val="00B55D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2"/>
    <w:rPr>
      <w:i/>
      <w:iCs/>
      <w:color w:val="808080"/>
    </w:rPr>
  </w:style>
  <w:style w:type="paragraph" w:customStyle="1" w:styleId="D017AF2865A44C93A71626BA903D420F">
    <w:name w:val="D017AF2865A44C93A71626BA903D420F"/>
  </w:style>
  <w:style w:type="paragraph" w:customStyle="1" w:styleId="67F13A02223D42E7BBDE8263D1E51DA2">
    <w:name w:val="67F13A02223D42E7BBDE8263D1E51DA2"/>
  </w:style>
  <w:style w:type="paragraph" w:customStyle="1" w:styleId="89D6C882C8484D0DB03846447D5E3CAE">
    <w:name w:val="89D6C882C8484D0DB03846447D5E3CAE"/>
  </w:style>
  <w:style w:type="paragraph" w:customStyle="1" w:styleId="01447932C88C4277A51F3159CE1B4F2E">
    <w:name w:val="01447932C88C4277A51F3159CE1B4F2E"/>
  </w:style>
  <w:style w:type="paragraph" w:customStyle="1" w:styleId="8CDB06695FE146EAA2DDF3E6785697B9">
    <w:name w:val="8CDB06695FE146EAA2DDF3E6785697B9"/>
  </w:style>
  <w:style w:type="paragraph" w:customStyle="1" w:styleId="775C0F5ED0FD42169171FF9416B2E73E">
    <w:name w:val="775C0F5ED0FD42169171FF9416B2E73E"/>
  </w:style>
  <w:style w:type="paragraph" w:customStyle="1" w:styleId="F50546EA22CE4CAF8CB4D57DCAC9E799">
    <w:name w:val="F50546EA22CE4CAF8CB4D57DCAC9E799"/>
  </w:style>
  <w:style w:type="paragraph" w:customStyle="1" w:styleId="A8A1939499E94BB085C286EAC9FBC186">
    <w:name w:val="A8A1939499E94BB085C286EAC9FBC186"/>
  </w:style>
  <w:style w:type="paragraph" w:customStyle="1" w:styleId="321B14BC25994607B984AEB7428B514F">
    <w:name w:val="321B14BC25994607B984AEB7428B514F"/>
  </w:style>
  <w:style w:type="paragraph" w:customStyle="1" w:styleId="9F02CEC98B4A4707ACFAA96188517C7C">
    <w:name w:val="9F02CEC98B4A4707ACFAA96188517C7C"/>
  </w:style>
  <w:style w:type="paragraph" w:customStyle="1" w:styleId="086256E4587548719550017B741A3931">
    <w:name w:val="086256E4587548719550017B741A3931"/>
  </w:style>
  <w:style w:type="paragraph" w:customStyle="1" w:styleId="10C9EDD8BA014BD1948F1AEEB44B8250">
    <w:name w:val="10C9EDD8BA014BD1948F1AEEB44B8250"/>
  </w:style>
  <w:style w:type="paragraph" w:customStyle="1" w:styleId="B7E368D3D212434CA8AD22E543882E01">
    <w:name w:val="B7E368D3D212434CA8AD22E543882E01"/>
  </w:style>
  <w:style w:type="paragraph" w:customStyle="1" w:styleId="0F971A58868441D691E077C413BED8B0">
    <w:name w:val="0F971A58868441D691E077C413BED8B0"/>
  </w:style>
  <w:style w:type="paragraph" w:customStyle="1" w:styleId="25A84B8127C24608B7300A4156EEAFEB">
    <w:name w:val="25A84B8127C24608B7300A4156EEAFEB"/>
  </w:style>
  <w:style w:type="paragraph" w:customStyle="1" w:styleId="08F54D6E3362425092C4B7517BF9144A">
    <w:name w:val="08F54D6E3362425092C4B7517BF9144A"/>
  </w:style>
  <w:style w:type="paragraph" w:customStyle="1" w:styleId="7F6F92F117EB4CA7ABAACA9AE6983DFC">
    <w:name w:val="7F6F92F117EB4CA7ABAACA9AE6983DFC"/>
  </w:style>
  <w:style w:type="paragraph" w:customStyle="1" w:styleId="A67D1BAC22BE4E7E954D474F00218ED9">
    <w:name w:val="A67D1BAC22BE4E7E954D474F00218ED9"/>
  </w:style>
  <w:style w:type="paragraph" w:customStyle="1" w:styleId="50075E4869354E72962A6B5CB8CEFE8F">
    <w:name w:val="50075E4869354E72962A6B5CB8CEFE8F"/>
  </w:style>
  <w:style w:type="paragraph" w:customStyle="1" w:styleId="055FA380EAA74C9DB2C14153BFAA48DE">
    <w:name w:val="055FA380EAA74C9DB2C14153BFAA48DE"/>
  </w:style>
  <w:style w:type="paragraph" w:customStyle="1" w:styleId="B274BF120FE14D08B3F5F40228E9E574">
    <w:name w:val="B274BF120FE14D08B3F5F40228E9E574"/>
  </w:style>
  <w:style w:type="paragraph" w:customStyle="1" w:styleId="00F52662D6C74937A0791A473F32956A">
    <w:name w:val="00F52662D6C74937A0791A473F32956A"/>
  </w:style>
  <w:style w:type="paragraph" w:customStyle="1" w:styleId="B78D64AA6F2841B7A7F3B66F20D94FC8">
    <w:name w:val="B78D64AA6F2841B7A7F3B66F20D94FC8"/>
  </w:style>
  <w:style w:type="paragraph" w:customStyle="1" w:styleId="BFD244C7B3B84465A36A7E7E19B0BB2D">
    <w:name w:val="BFD244C7B3B84465A36A7E7E19B0BB2D"/>
  </w:style>
  <w:style w:type="paragraph" w:customStyle="1" w:styleId="474D23C70F494C67938F4D552B50BF89">
    <w:name w:val="474D23C70F494C67938F4D552B50BF89"/>
  </w:style>
  <w:style w:type="paragraph" w:customStyle="1" w:styleId="564B18C656294D9291907FA2C3B8ECAA">
    <w:name w:val="564B18C656294D9291907FA2C3B8ECAA"/>
  </w:style>
  <w:style w:type="paragraph" w:customStyle="1" w:styleId="506129DFB1CD4EDDAC0E6CC5E8A14868">
    <w:name w:val="506129DFB1CD4EDDAC0E6CC5E8A14868"/>
  </w:style>
  <w:style w:type="paragraph" w:customStyle="1" w:styleId="5363BD0FD65042199FA9209BC0D7FDF1">
    <w:name w:val="5363BD0FD65042199FA9209BC0D7FDF1"/>
  </w:style>
  <w:style w:type="paragraph" w:customStyle="1" w:styleId="CCB71E5C4B574312A4C99377CF0773D1">
    <w:name w:val="CCB71E5C4B574312A4C99377CF0773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overPageProperties xmlns="http://schemas.microsoft.com/office/2006/coverPageProps">
  <PublishDate>2016-08-17T00:00:00</PublishDate>
  <Abstract/>
  <CompanyAddress>BOSTON UNIVERSITY</CompanyAddress>
  <CompanyPhone/>
  <CompanyFax/>
  <CompanyEmail/>
</CoverPageProperties>
</file>

<file path=customXml/itemProps1.xml><?xml version="1.0" encoding="utf-8"?>
<ds:datastoreItem xmlns:ds="http://schemas.openxmlformats.org/officeDocument/2006/customXml" ds:itemID="{36010829-A54E-4FD5-A983-E4FA2514A02F}">
  <ds:schemaRefs>
    <ds:schemaRef ds:uri="http://schemas.microsoft.com/sharepoint/v3/contenttype/forms"/>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Tactical business marketing plan.dotx</Template>
  <TotalTime>1</TotalTime>
  <Pages>7</Pages>
  <Words>971</Words>
  <Characters>5541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POKEMON ACTIVITIES</vt:lpstr>
    </vt:vector>
  </TitlesOfParts>
  <Company>METCS701 RIA</Company>
  <LinksUpToDate>false</LinksUpToDate>
  <CharactersWithSpaces>6500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 ACTIVITIES</dc:title>
  <dc:creator>CHRISTIAN HUR</dc:creator>
  <cp:keywords/>
  <cp:lastModifiedBy>CHRISTIAN</cp:lastModifiedBy>
  <cp:revision>2</cp:revision>
  <cp:lastPrinted>2016-08-17T15:49:00Z</cp:lastPrinted>
  <dcterms:created xsi:type="dcterms:W3CDTF">2016-08-17T15:54:00Z</dcterms:created>
  <dcterms:modified xsi:type="dcterms:W3CDTF">2016-08-17T15:54:00Z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TC039920849991</vt:lpwstr>
  </property>
</Properties>
</file>